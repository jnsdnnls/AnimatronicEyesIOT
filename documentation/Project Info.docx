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DEFE5" w14:textId="42790B85" w:rsidR="00586907" w:rsidRDefault="00586907">
      <w:pPr>
        <w:pStyle w:val="NoSpacing"/>
        <w:rPr>
          <w:rFonts w:eastAsiaTheme="minorHAnsi"/>
          <w:bCs/>
          <w:sz w:val="2"/>
          <w:szCs w:val="20"/>
          <w:lang w:val="nl-NL"/>
        </w:rPr>
      </w:pPr>
      <w:r>
        <w:rPr>
          <w:rFonts w:eastAsiaTheme="minorHAnsi"/>
          <w:bCs/>
          <w:sz w:val="2"/>
          <w:szCs w:val="20"/>
          <w:lang w:val="nl-NL"/>
        </w:rPr>
        <w:t>2</w:t>
      </w:r>
    </w:p>
    <w:sdt>
      <w:sdtPr>
        <w:rPr>
          <w:rFonts w:eastAsiaTheme="minorHAnsi"/>
          <w:bCs/>
          <w:sz w:val="2"/>
          <w:szCs w:val="20"/>
          <w:lang w:val="nl-NL"/>
        </w:rPr>
        <w:id w:val="64233606"/>
        <w:docPartObj>
          <w:docPartGallery w:val="Cover Pages"/>
          <w:docPartUnique/>
        </w:docPartObj>
      </w:sdtPr>
      <w:sdtEndPr>
        <w:rPr>
          <w:sz w:val="24"/>
          <w:lang w:val="en-GB"/>
        </w:rPr>
      </w:sdtEndPr>
      <w:sdtContent>
        <w:p w14:paraId="606C13FE" w14:textId="237B2F2F" w:rsidR="00A5726F" w:rsidRDefault="00A5726F">
          <w:pPr>
            <w:pStyle w:val="NoSpacing"/>
            <w:rPr>
              <w:sz w:val="2"/>
            </w:rPr>
          </w:pPr>
        </w:p>
        <w:p w14:paraId="2D47D1B7" w14:textId="70D86B11" w:rsidR="00A5726F" w:rsidRDefault="00A572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45162C" wp14:editId="70A2E5F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BC8AD58" w14:textId="6914C4A9" w:rsidR="00A5726F" w:rsidRDefault="00A5726F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IOT Project: Keep </w:t>
                                    </w:r>
                                    <w:r w:rsidR="0028333C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n eye on it</w:t>
                                    </w:r>
                                  </w:p>
                                </w:sdtContent>
                              </w:sdt>
                              <w:p w14:paraId="6CAEF5B0" w14:textId="6BAC8442" w:rsidR="00A5726F" w:rsidRDefault="008C2DE7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30D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5726F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F145049" w14:textId="77777777" w:rsidR="00A5726F" w:rsidRDefault="00A5726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74516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BC8AD58" w14:textId="6914C4A9" w:rsidR="00A5726F" w:rsidRDefault="00A5726F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IOT Project: Keep </w:t>
                              </w:r>
                              <w:r w:rsidR="0028333C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A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n eye on it</w:t>
                              </w:r>
                            </w:p>
                          </w:sdtContent>
                        </w:sdt>
                        <w:p w14:paraId="6CAEF5B0" w14:textId="6BAC8442" w:rsidR="00A5726F" w:rsidRDefault="008C2DE7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C30D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A5726F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F145049" w14:textId="77777777" w:rsidR="00A5726F" w:rsidRDefault="00A5726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53C7ACA" wp14:editId="1C3F6D5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318E6D6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51F01B" wp14:editId="0A75055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8B147A" w14:textId="550E2697" w:rsidR="00A5726F" w:rsidRDefault="008C2DE7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8333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Artevelde</w:t>
                                    </w:r>
                                  </w:sdtContent>
                                </w:sdt>
                                <w:r w:rsidR="00A5726F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="00A5726F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Hogeschool</w:t>
                                </w:r>
                                <w:proofErr w:type="spellEnd"/>
                                <w:r w:rsidR="00A5726F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49D9776" w14:textId="31781CD0" w:rsidR="00A5726F" w:rsidRDefault="00A5726F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</w:t>
                                    </w:r>
                                    <w:r w:rsidR="00BC30D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OT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51F01B" id="Text Box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7A8B147A" w14:textId="550E2697" w:rsidR="00A5726F" w:rsidRDefault="008C2DE7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8333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Artevelde</w:t>
                              </w:r>
                            </w:sdtContent>
                          </w:sdt>
                          <w:r w:rsidR="00A5726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 w:rsidR="00A5726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Hogeschool</w:t>
                          </w:r>
                          <w:proofErr w:type="spellEnd"/>
                          <w:r w:rsidR="00A5726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49D9776" w14:textId="31781CD0" w:rsidR="00A5726F" w:rsidRDefault="00A5726F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</w:t>
                              </w:r>
                              <w:r w:rsidR="00BC30D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OT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8C7DFB2" w14:textId="6101A2E9" w:rsidR="00A5726F" w:rsidRDefault="00A5726F">
          <w:pPr>
            <w:tabs>
              <w:tab w:val="clear" w:pos="9016"/>
            </w:tabs>
            <w:spacing w:after="160" w:line="259" w:lineRule="auto"/>
            <w:rPr>
              <w:b/>
              <w:bCs w:val="0"/>
              <w:szCs w:val="22"/>
              <w:lang w:val="en-GB"/>
            </w:rPr>
          </w:pPr>
          <w:r>
            <w:rPr>
              <w:noProof/>
              <w:szCs w:val="22"/>
              <w:lang w:val="en-GB"/>
            </w:rPr>
            <w:drawing>
              <wp:anchor distT="0" distB="0" distL="114300" distR="114300" simplePos="0" relativeHeight="251662336" behindDoc="1" locked="0" layoutInCell="1" allowOverlap="1" wp14:anchorId="30945F04" wp14:editId="20ACAD4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72000" cy="3646800"/>
                <wp:effectExtent l="133350" t="76200" r="71755" b="125730"/>
                <wp:wrapNone/>
                <wp:docPr id="1097398713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72000" cy="3646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76200" dist="38100" dir="78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4200000"/>
                          </a:lightRig>
                        </a:scene3d>
                        <a:sp3d prstMaterial="plastic">
                          <a:bevelT w="381000" h="114300" prst="relaxedInset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zCs w:val="22"/>
              <w:lang w:val="en-GB"/>
            </w:rPr>
            <w:br w:type="page"/>
          </w:r>
        </w:p>
      </w:sdtContent>
    </w:sdt>
    <w:sdt>
      <w:sdtPr>
        <w:rPr>
          <w:rFonts w:asciiTheme="minorHAnsi" w:hAnsiTheme="minorHAnsi"/>
          <w:b w:val="0"/>
          <w:bCs/>
          <w:color w:val="auto"/>
          <w:sz w:val="24"/>
          <w:szCs w:val="22"/>
          <w:lang w:val="en-GB"/>
        </w:rPr>
        <w:id w:val="-1647663151"/>
        <w:docPartObj>
          <w:docPartGallery w:val="Table of Contents"/>
          <w:docPartUnique/>
        </w:docPartObj>
      </w:sdtPr>
      <w:sdtEndPr>
        <w:rPr>
          <w:szCs w:val="20"/>
        </w:rPr>
      </w:sdtEndPr>
      <w:sdtContent>
        <w:p w14:paraId="61C21C1C" w14:textId="2F278613" w:rsidR="009E6DEE" w:rsidRPr="00C41E83" w:rsidRDefault="00750C80" w:rsidP="00F53147">
          <w:pPr>
            <w:pStyle w:val="TOCHeading"/>
            <w:rPr>
              <w:rFonts w:asciiTheme="minorHAnsi" w:hAnsiTheme="minorHAnsi"/>
              <w:b w:val="0"/>
              <w:bCs/>
              <w:color w:val="auto"/>
              <w:sz w:val="24"/>
              <w:szCs w:val="22"/>
              <w:lang w:val="en-GB"/>
            </w:rPr>
          </w:pPr>
          <w:proofErr w:type="spellStart"/>
          <w:r w:rsidRPr="004D2F3B">
            <w:rPr>
              <w:lang w:val="en-GB"/>
            </w:rPr>
            <w:t>Inhoudstafel</w:t>
          </w:r>
          <w:proofErr w:type="spellEnd"/>
        </w:p>
        <w:p w14:paraId="63C96C64" w14:textId="5116392C" w:rsidR="00C41E83" w:rsidRDefault="00F53147">
          <w:pPr>
            <w:pStyle w:val="TOC1"/>
            <w:rPr>
              <w:rFonts w:asciiTheme="minorHAnsi" w:eastAsiaTheme="minorEastAsia" w:hAnsiTheme="minorHAnsi"/>
              <w:b w:val="0"/>
              <w:bCs w:val="0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r w:rsidRPr="004D2F3B">
            <w:rPr>
              <w:sz w:val="22"/>
            </w:rPr>
            <w:fldChar w:fldCharType="begin"/>
          </w:r>
          <w:r w:rsidRPr="004D2F3B">
            <w:instrText xml:space="preserve"> TOC \o "1-3" \h \z \u </w:instrText>
          </w:r>
          <w:r w:rsidRPr="004D2F3B">
            <w:rPr>
              <w:sz w:val="22"/>
            </w:rPr>
            <w:fldChar w:fldCharType="separate"/>
          </w:r>
          <w:hyperlink w:anchor="_Toc168839499" w:history="1">
            <w:r w:rsidR="00C41E83" w:rsidRPr="0075324C">
              <w:rPr>
                <w:rStyle w:val="Hyperlink"/>
                <w:noProof/>
              </w:rPr>
              <w:t>IOT Project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_Toc168839499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3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41501264" w14:textId="4337E731" w:rsidR="00C41E83" w:rsidRDefault="008C2DE7">
          <w:pPr>
            <w:pStyle w:val="TOC2"/>
            <w:rPr>
              <w:rFonts w:asciiTheme="minorHAnsi" w:eastAsiaTheme="minorEastAsia" w:hAnsiTheme="minorHAnsi"/>
              <w:b w:val="0"/>
              <w:bCs w:val="0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68839500" w:history="1">
            <w:r w:rsidR="00C41E83" w:rsidRPr="0075324C">
              <w:rPr>
                <w:rStyle w:val="Hyperlink"/>
                <w:noProof/>
              </w:rPr>
              <w:t>Arduino IDE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_Toc168839500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3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37DE6CE8" w14:textId="58C5B381" w:rsidR="00C41E83" w:rsidRDefault="008C2DE7">
          <w:pPr>
            <w:pStyle w:val="TOC2"/>
            <w:rPr>
              <w:rFonts w:asciiTheme="minorHAnsi" w:eastAsiaTheme="minorEastAsia" w:hAnsiTheme="minorHAnsi"/>
              <w:b w:val="0"/>
              <w:bCs w:val="0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68839501" w:history="1">
            <w:r w:rsidR="00C41E83" w:rsidRPr="0075324C">
              <w:rPr>
                <w:rStyle w:val="Hyperlink"/>
                <w:noProof/>
              </w:rPr>
              <w:t>Controller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_Toc168839501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3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6B04CD4E" w14:textId="73AAF970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02" w:history="1">
            <w:r w:rsidR="00C41E83" w:rsidRPr="0075324C">
              <w:rPr>
                <w:rStyle w:val="Hyperlink"/>
                <w:noProof/>
                <w:lang w:val="en-GB"/>
              </w:rPr>
              <w:t>Hardware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_Toc168839502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3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32451F0D" w14:textId="30000564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03" w:history="1">
            <w:r w:rsidR="00C41E83" w:rsidRPr="0075324C">
              <w:rPr>
                <w:rStyle w:val="Hyperlink"/>
                <w:noProof/>
              </w:rPr>
              <w:t>PowerSupply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_Toc168839503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4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20C4F6FD" w14:textId="0255F492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04" w:history="1">
            <w:r w:rsidR="00C41E83" w:rsidRPr="0075324C">
              <w:rPr>
                <w:rStyle w:val="Hyperlink"/>
                <w:noProof/>
                <w:lang w:val="en-GB"/>
              </w:rPr>
              <w:t>Components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_Toc168839504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5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3F440367" w14:textId="6D05BBAF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05" w:history="1">
            <w:r w:rsidR="00C41E83" w:rsidRPr="0075324C">
              <w:rPr>
                <w:rStyle w:val="Hyperlink"/>
                <w:noProof/>
                <w:lang w:val="en-GB"/>
              </w:rPr>
              <w:t>Code: ESP32_Controller.ino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_Toc168839505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5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2F4368CD" w14:textId="22E55DD6" w:rsidR="00C41E83" w:rsidRDefault="008C2DE7">
          <w:pPr>
            <w:pStyle w:val="TOC2"/>
            <w:rPr>
              <w:rFonts w:asciiTheme="minorHAnsi" w:eastAsiaTheme="minorEastAsia" w:hAnsiTheme="minorHAnsi"/>
              <w:b w:val="0"/>
              <w:bCs w:val="0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68839506" w:history="1">
            <w:r w:rsidR="00C41E83" w:rsidRPr="0075324C">
              <w:rPr>
                <w:rStyle w:val="Hyperlink"/>
                <w:noProof/>
              </w:rPr>
              <w:t>Eye Controller (Receiver)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_Toc168839506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10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481846E8" w14:textId="3EBA677D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07" w:history="1">
            <w:r w:rsidR="00C41E83" w:rsidRPr="0075324C">
              <w:rPr>
                <w:rStyle w:val="Hyperlink"/>
                <w:noProof/>
                <w:lang w:val="en-GB"/>
              </w:rPr>
              <w:t>Hardware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_Toc168839507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10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6665023A" w14:textId="5E63B9CA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08" w:history="1">
            <w:r w:rsidR="00C41E83" w:rsidRPr="0075324C">
              <w:rPr>
                <w:rStyle w:val="Hyperlink"/>
                <w:noProof/>
                <w:lang w:val="en-GB"/>
              </w:rPr>
              <w:t>Code: ESP32_receiver.ino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_Toc168839508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10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4C136401" w14:textId="25A4E493" w:rsidR="00C41E83" w:rsidRDefault="008C2DE7">
          <w:pPr>
            <w:pStyle w:val="TOC2"/>
            <w:rPr>
              <w:rFonts w:asciiTheme="minorHAnsi" w:eastAsiaTheme="minorEastAsia" w:hAnsiTheme="minorHAnsi"/>
              <w:b w:val="0"/>
              <w:bCs w:val="0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68839509" w:history="1">
            <w:r w:rsidR="00C41E83" w:rsidRPr="0075324C">
              <w:rPr>
                <w:rStyle w:val="Hyperlink"/>
                <w:noProof/>
              </w:rPr>
              <w:t>Raspberry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_Toc168839509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15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1EF05AA6" w14:textId="0A54C450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10" w:history="1">
            <w:r w:rsidR="00C41E83" w:rsidRPr="0075324C">
              <w:rPr>
                <w:rStyle w:val="Hyperlink"/>
                <w:noProof/>
                <w:lang w:val="en-GB"/>
              </w:rPr>
              <w:t>RaspAP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_Toc168839510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15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05D25572" w14:textId="09E2FAAA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11" w:history="1">
            <w:r w:rsidR="00C41E83" w:rsidRPr="0075324C">
              <w:rPr>
                <w:rStyle w:val="Hyperlink"/>
                <w:noProof/>
                <w:lang w:val="en-GB"/>
              </w:rPr>
              <w:t>Software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_Toc168839511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15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7124A04C" w14:textId="7C98C76B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12" w:history="1">
            <w:r w:rsidR="00C41E83" w:rsidRPr="0075324C">
              <w:rPr>
                <w:rStyle w:val="Hyperlink"/>
                <w:noProof/>
              </w:rPr>
              <w:t>Add 2</w:t>
            </w:r>
            <w:r w:rsidR="00C41E83" w:rsidRPr="0075324C">
              <w:rPr>
                <w:rStyle w:val="Hyperlink"/>
                <w:noProof/>
                <w:vertAlign w:val="superscript"/>
              </w:rPr>
              <w:t>nd</w:t>
            </w:r>
            <w:r w:rsidR="00C41E83" w:rsidRPr="0075324C">
              <w:rPr>
                <w:rStyle w:val="Hyperlink"/>
                <w:noProof/>
              </w:rPr>
              <w:t xml:space="preserve"> Wlan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_Toc168839512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16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2526720E" w14:textId="585056FF" w:rsidR="00C41E83" w:rsidRDefault="008C2DE7">
          <w:pPr>
            <w:pStyle w:val="TOC2"/>
            <w:rPr>
              <w:rFonts w:asciiTheme="minorHAnsi" w:eastAsiaTheme="minorEastAsia" w:hAnsiTheme="minorHAnsi"/>
              <w:b w:val="0"/>
              <w:bCs w:val="0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68839513" w:history="1">
            <w:r w:rsidR="00C41E83" w:rsidRPr="0075324C">
              <w:rPr>
                <w:rStyle w:val="Hyperlink"/>
                <w:noProof/>
              </w:rPr>
              <w:t>3D Print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_Toc168839513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18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4EF25309" w14:textId="658E6299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14" w:history="1">
            <w:r w:rsidR="00C41E83" w:rsidRPr="0075324C">
              <w:rPr>
                <w:rStyle w:val="Hyperlink"/>
                <w:noProof/>
              </w:rPr>
              <w:t>Controller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_Toc168839514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18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416852D7" w14:textId="416C0B27" w:rsidR="00C41E83" w:rsidRDefault="008C2DE7">
          <w:pPr>
            <w:pStyle w:val="TOC3"/>
            <w:rPr>
              <w:rFonts w:asciiTheme="minorHAnsi" w:eastAsiaTheme="minorEastAsia" w:hAnsiTheme="minorHAnsi"/>
              <w:bCs w:val="0"/>
              <w:noProof/>
              <w:kern w:val="2"/>
              <w:szCs w:val="24"/>
              <w:lang w:val="en-BE" w:eastAsia="en-BE"/>
              <w14:ligatures w14:val="standardContextual"/>
            </w:rPr>
          </w:pPr>
          <w:hyperlink w:anchor="_Toc168839515" w:history="1">
            <w:r w:rsidR="00C41E83" w:rsidRPr="0075324C">
              <w:rPr>
                <w:rStyle w:val="Hyperlink"/>
                <w:noProof/>
                <w:lang w:val="en-GB"/>
              </w:rPr>
              <w:t>EyeSupport</w:t>
            </w:r>
            <w:r w:rsidR="00C41E83">
              <w:rPr>
                <w:noProof/>
                <w:webHidden/>
              </w:rPr>
              <w:tab/>
            </w:r>
            <w:r w:rsidR="00C41E83">
              <w:rPr>
                <w:noProof/>
                <w:webHidden/>
              </w:rPr>
              <w:fldChar w:fldCharType="begin"/>
            </w:r>
            <w:r w:rsidR="00C41E83">
              <w:rPr>
                <w:noProof/>
                <w:webHidden/>
              </w:rPr>
              <w:instrText xml:space="preserve"> PAGEREF _Toc168839515 \h </w:instrText>
            </w:r>
            <w:r w:rsidR="00C41E83">
              <w:rPr>
                <w:noProof/>
                <w:webHidden/>
              </w:rPr>
            </w:r>
            <w:r w:rsidR="00C41E83">
              <w:rPr>
                <w:noProof/>
                <w:webHidden/>
              </w:rPr>
              <w:fldChar w:fldCharType="separate"/>
            </w:r>
            <w:r w:rsidR="0028333C">
              <w:rPr>
                <w:noProof/>
                <w:webHidden/>
              </w:rPr>
              <w:t>19</w:t>
            </w:r>
            <w:r w:rsidR="00C41E83">
              <w:rPr>
                <w:noProof/>
                <w:webHidden/>
              </w:rPr>
              <w:fldChar w:fldCharType="end"/>
            </w:r>
          </w:hyperlink>
        </w:p>
        <w:p w14:paraId="363E3E34" w14:textId="5A3EE263" w:rsidR="0073012D" w:rsidRPr="004D2F3B" w:rsidRDefault="00F53147" w:rsidP="0073012D">
          <w:pPr>
            <w:rPr>
              <w:b/>
              <w:bCs w:val="0"/>
              <w:lang w:val="en-GB"/>
            </w:rPr>
          </w:pPr>
          <w:r w:rsidRPr="004D2F3B">
            <w:rPr>
              <w:rFonts w:ascii="Droid Sans" w:hAnsi="Droid Sans"/>
              <w:lang w:val="en-GB"/>
            </w:rPr>
            <w:fldChar w:fldCharType="end"/>
          </w:r>
        </w:p>
      </w:sdtContent>
    </w:sdt>
    <w:p w14:paraId="0CE5220B" w14:textId="77777777" w:rsidR="0073012D" w:rsidRPr="004D2F3B" w:rsidRDefault="0073012D" w:rsidP="00C25806">
      <w:pPr>
        <w:rPr>
          <w:lang w:val="en-GB"/>
        </w:rPr>
      </w:pPr>
    </w:p>
    <w:p w14:paraId="4D57A89B" w14:textId="545AD16F" w:rsidR="00BC30D0" w:rsidRDefault="00BC30D0">
      <w:pPr>
        <w:tabs>
          <w:tab w:val="clear" w:pos="9016"/>
        </w:tabs>
        <w:spacing w:after="160" w:line="259" w:lineRule="auto"/>
        <w:rPr>
          <w:color w:val="2F5496" w:themeColor="accent1" w:themeShade="BF"/>
          <w:lang w:val="en-GB"/>
        </w:rPr>
      </w:pPr>
      <w:r>
        <w:rPr>
          <w:color w:val="2F5496" w:themeColor="accent1" w:themeShade="BF"/>
          <w:lang w:val="en-GB"/>
        </w:rPr>
        <w:br w:type="page"/>
      </w:r>
    </w:p>
    <w:p w14:paraId="10339C25" w14:textId="77777777" w:rsidR="00C25806" w:rsidRDefault="00C25806" w:rsidP="00C25806">
      <w:pPr>
        <w:rPr>
          <w:color w:val="2F5496" w:themeColor="accent1" w:themeShade="BF"/>
          <w:lang w:val="en-GB"/>
        </w:rPr>
      </w:pPr>
    </w:p>
    <w:p w14:paraId="3B217A19" w14:textId="77777777" w:rsidR="00BC30D0" w:rsidRPr="004D2F3B" w:rsidRDefault="00BC30D0" w:rsidP="00C25806">
      <w:pPr>
        <w:rPr>
          <w:color w:val="2F5496" w:themeColor="accent1" w:themeShade="BF"/>
          <w:lang w:val="en-GB"/>
        </w:rPr>
        <w:sectPr w:rsidR="00BC30D0" w:rsidRPr="004D2F3B" w:rsidSect="00A5726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36EC2D62" w14:textId="5D10B52E" w:rsidR="009E6DEE" w:rsidRPr="004D2F3B" w:rsidRDefault="00795833" w:rsidP="00F53147">
      <w:pPr>
        <w:pStyle w:val="Heading1"/>
      </w:pPr>
      <w:bookmarkStart w:id="0" w:name="_Toc136437169"/>
      <w:bookmarkStart w:id="1" w:name="_Toc168839499"/>
      <w:r w:rsidRPr="004D2F3B">
        <w:lastRenderedPageBreak/>
        <w:t>IOT Project</w:t>
      </w:r>
      <w:bookmarkEnd w:id="0"/>
      <w:bookmarkEnd w:id="1"/>
    </w:p>
    <w:p w14:paraId="1D95D1BC" w14:textId="33FB74F9" w:rsidR="00F53147" w:rsidRPr="004D2F3B" w:rsidRDefault="004D2F3B" w:rsidP="00F53147">
      <w:pPr>
        <w:pStyle w:val="Heading2"/>
      </w:pPr>
      <w:bookmarkStart w:id="2" w:name="_Toc168839500"/>
      <w:r w:rsidRPr="004D2F3B">
        <w:t>Arduino</w:t>
      </w:r>
      <w:r w:rsidR="00795833" w:rsidRPr="004D2F3B">
        <w:t xml:space="preserve"> IDE</w:t>
      </w:r>
      <w:bookmarkEnd w:id="2"/>
    </w:p>
    <w:p w14:paraId="179BD791" w14:textId="501BC994" w:rsidR="00F53147" w:rsidRPr="004D2F3B" w:rsidRDefault="00795833" w:rsidP="00F53147">
      <w:pPr>
        <w:rPr>
          <w:color w:val="2F5496" w:themeColor="accent1" w:themeShade="BF"/>
          <w:sz w:val="32"/>
          <w:szCs w:val="28"/>
          <w:lang w:val="en-GB"/>
        </w:rPr>
      </w:pPr>
      <w:r w:rsidRPr="004D2F3B">
        <w:rPr>
          <w:color w:val="2F5496" w:themeColor="accent1" w:themeShade="BF"/>
          <w:sz w:val="32"/>
          <w:szCs w:val="28"/>
          <w:lang w:val="en-GB"/>
        </w:rPr>
        <w:t>Used Board</w:t>
      </w:r>
    </w:p>
    <w:p w14:paraId="0A3466F3" w14:textId="4BCC13ED" w:rsidR="00795833" w:rsidRPr="004D2F3B" w:rsidRDefault="00795833" w:rsidP="00795833">
      <w:pPr>
        <w:pStyle w:val="ListParagraph"/>
        <w:numPr>
          <w:ilvl w:val="0"/>
          <w:numId w:val="42"/>
        </w:numPr>
        <w:rPr>
          <w:lang w:val="en-GB"/>
        </w:rPr>
      </w:pPr>
      <w:r w:rsidRPr="004D2F3B">
        <w:rPr>
          <w:lang w:val="en-GB"/>
        </w:rPr>
        <w:t>ESP-WROOM-32</w:t>
      </w:r>
    </w:p>
    <w:p w14:paraId="137F1441" w14:textId="77777777" w:rsidR="00795833" w:rsidRPr="004D2F3B" w:rsidRDefault="00795833" w:rsidP="00F53147">
      <w:pPr>
        <w:rPr>
          <w:color w:val="2F5496" w:themeColor="accent1" w:themeShade="BF"/>
          <w:sz w:val="32"/>
          <w:szCs w:val="28"/>
          <w:lang w:val="en-GB"/>
        </w:rPr>
      </w:pPr>
    </w:p>
    <w:p w14:paraId="50A986FA" w14:textId="0E99EBEB" w:rsidR="00F53147" w:rsidRPr="004D2F3B" w:rsidRDefault="00795833" w:rsidP="00F53147">
      <w:pPr>
        <w:rPr>
          <w:color w:val="2F5496" w:themeColor="accent1" w:themeShade="BF"/>
          <w:lang w:val="en-GB"/>
        </w:rPr>
      </w:pPr>
      <w:r w:rsidRPr="004D2F3B">
        <w:rPr>
          <w:color w:val="2F5496" w:themeColor="accent1" w:themeShade="BF"/>
          <w:lang w:val="en-GB"/>
        </w:rPr>
        <w:t>Download the ESP32 Board</w:t>
      </w:r>
    </w:p>
    <w:p w14:paraId="07D4CE0F" w14:textId="7C1AE3FC" w:rsidR="00795833" w:rsidRPr="004D2F3B" w:rsidRDefault="008C2DE7" w:rsidP="00F53147">
      <w:pPr>
        <w:rPr>
          <w:color w:val="2F5496" w:themeColor="accent1" w:themeShade="BF"/>
          <w:lang w:val="en-GB"/>
        </w:rPr>
      </w:pPr>
      <w:r>
        <w:fldChar w:fldCharType="begin"/>
      </w:r>
      <w:r w:rsidRPr="008C2DE7">
        <w:rPr>
          <w:lang w:val="en-GB"/>
        </w:rPr>
        <w:instrText>HYPERLINK "https://dl.espressif.com/dl/package_esp32_index.json"</w:instrText>
      </w:r>
      <w:r>
        <w:fldChar w:fldCharType="separate"/>
      </w:r>
      <w:r w:rsidR="00795833" w:rsidRPr="004D2F3B">
        <w:rPr>
          <w:rStyle w:val="Hyperlink"/>
          <w:lang w:val="en-GB"/>
        </w:rPr>
        <w:t>https://dl.espressif.com/dl/package_esp32_index.json</w:t>
      </w:r>
      <w:r>
        <w:rPr>
          <w:rStyle w:val="Hyperlink"/>
          <w:lang w:val="en-GB"/>
        </w:rPr>
        <w:fldChar w:fldCharType="end"/>
      </w:r>
    </w:p>
    <w:p w14:paraId="1678DAA9" w14:textId="77777777" w:rsidR="00795833" w:rsidRDefault="00A96C90" w:rsidP="00A96C90">
      <w:pPr>
        <w:rPr>
          <w:lang w:val="en-GB"/>
        </w:rPr>
      </w:pPr>
      <w:r>
        <w:rPr>
          <w:lang w:val="en-GB"/>
        </w:rPr>
        <w:t xml:space="preserve">Adds esp32 by </w:t>
      </w:r>
      <w:proofErr w:type="spellStart"/>
      <w:r>
        <w:rPr>
          <w:lang w:val="en-GB"/>
        </w:rPr>
        <w:t>Espressif</w:t>
      </w:r>
      <w:proofErr w:type="spellEnd"/>
      <w:r>
        <w:rPr>
          <w:lang w:val="en-GB"/>
        </w:rPr>
        <w:t xml:space="preserve"> Systems</w:t>
      </w:r>
    </w:p>
    <w:p w14:paraId="09FC5AB0" w14:textId="77777777" w:rsidR="00822E40" w:rsidRDefault="00822E40" w:rsidP="00A96C90">
      <w:pPr>
        <w:rPr>
          <w:lang w:val="en-GB"/>
        </w:rPr>
      </w:pPr>
    </w:p>
    <w:p w14:paraId="351C5C91" w14:textId="09A8626B" w:rsidR="00822E40" w:rsidRDefault="00822E40" w:rsidP="00822E40">
      <w:pPr>
        <w:pStyle w:val="Heading2"/>
      </w:pPr>
      <w:r>
        <w:t>Cable Data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562"/>
        <w:gridCol w:w="563"/>
        <w:gridCol w:w="1124"/>
        <w:gridCol w:w="562"/>
        <w:gridCol w:w="563"/>
        <w:gridCol w:w="1125"/>
        <w:gridCol w:w="562"/>
        <w:gridCol w:w="563"/>
        <w:gridCol w:w="1125"/>
        <w:gridCol w:w="561"/>
        <w:gridCol w:w="562"/>
      </w:tblGrid>
      <w:tr w:rsidR="00822E40" w:rsidRPr="008C2DE7" w14:paraId="2166277E" w14:textId="77777777" w:rsidTr="00822E40">
        <w:tc>
          <w:tcPr>
            <w:tcW w:w="112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ED7D31" w:themeFill="accent2"/>
          </w:tcPr>
          <w:p w14:paraId="2619125D" w14:textId="77777777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563" w:type="dxa"/>
            <w:tcBorders>
              <w:top w:val="single" w:sz="12" w:space="0" w:color="auto"/>
              <w:left w:val="single" w:sz="12" w:space="0" w:color="auto"/>
            </w:tcBorders>
          </w:tcPr>
          <w:p w14:paraId="6DA94411" w14:textId="77777777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5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ED7D31" w:themeFill="accent2"/>
          </w:tcPr>
          <w:p w14:paraId="2AE239B3" w14:textId="32EA9D82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92D050"/>
          </w:tcPr>
          <w:p w14:paraId="43CC5F8B" w14:textId="77777777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563" w:type="dxa"/>
            <w:tcBorders>
              <w:top w:val="single" w:sz="12" w:space="0" w:color="auto"/>
              <w:left w:val="single" w:sz="12" w:space="0" w:color="auto"/>
            </w:tcBorders>
          </w:tcPr>
          <w:p w14:paraId="496F1239" w14:textId="77777777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5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92D050"/>
          </w:tcPr>
          <w:p w14:paraId="127A3755" w14:textId="669A5300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B0F0"/>
          </w:tcPr>
          <w:p w14:paraId="75A97791" w14:textId="77777777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563" w:type="dxa"/>
            <w:tcBorders>
              <w:top w:val="single" w:sz="12" w:space="0" w:color="auto"/>
              <w:left w:val="single" w:sz="12" w:space="0" w:color="auto"/>
            </w:tcBorders>
          </w:tcPr>
          <w:p w14:paraId="49FE7756" w14:textId="77777777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5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00B0F0"/>
          </w:tcPr>
          <w:p w14:paraId="015CDEA8" w14:textId="676287BE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954F01"/>
          </w:tcPr>
          <w:p w14:paraId="62D67293" w14:textId="77777777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563" w:type="dxa"/>
            <w:tcBorders>
              <w:top w:val="single" w:sz="12" w:space="0" w:color="auto"/>
              <w:left w:val="single" w:sz="12" w:space="0" w:color="auto"/>
            </w:tcBorders>
          </w:tcPr>
          <w:p w14:paraId="30280AAC" w14:textId="77777777" w:rsidR="00822E40" w:rsidRDefault="00822E40" w:rsidP="00822E40">
            <w:pPr>
              <w:rPr>
                <w:lang w:val="en-GB"/>
              </w:rPr>
            </w:pPr>
          </w:p>
        </w:tc>
        <w:tc>
          <w:tcPr>
            <w:tcW w:w="5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954F01"/>
          </w:tcPr>
          <w:p w14:paraId="57F65D4D" w14:textId="7C42F7C4" w:rsidR="00822E40" w:rsidRDefault="00822E40" w:rsidP="00822E40">
            <w:pPr>
              <w:rPr>
                <w:lang w:val="en-GB"/>
              </w:rPr>
            </w:pPr>
          </w:p>
        </w:tc>
      </w:tr>
      <w:tr w:rsidR="00822E40" w14:paraId="120A78C9" w14:textId="77777777" w:rsidTr="00822E40">
        <w:tc>
          <w:tcPr>
            <w:tcW w:w="112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05E26A" w14:textId="0663AFFF" w:rsidR="00822E40" w:rsidRDefault="00822E40" w:rsidP="00822E4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VRX</w:t>
            </w:r>
          </w:p>
        </w:tc>
        <w:tc>
          <w:tcPr>
            <w:tcW w:w="1127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BEDF2" w14:textId="2C2D9932" w:rsidR="00822E40" w:rsidRDefault="00822E40" w:rsidP="00822E4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VRY</w:t>
            </w:r>
          </w:p>
        </w:tc>
        <w:tc>
          <w:tcPr>
            <w:tcW w:w="112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745D45" w14:textId="7315C124" w:rsidR="00822E40" w:rsidRDefault="00822E40" w:rsidP="00822E4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SW</w:t>
            </w:r>
          </w:p>
        </w:tc>
        <w:tc>
          <w:tcPr>
            <w:tcW w:w="1127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2AD950" w14:textId="09EC28D8" w:rsidR="00822E40" w:rsidRDefault="00822E40" w:rsidP="00822E4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POT OUT</w:t>
            </w:r>
          </w:p>
        </w:tc>
        <w:tc>
          <w:tcPr>
            <w:tcW w:w="112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FA337" w14:textId="1F61F1E7" w:rsidR="00822E40" w:rsidRDefault="00822E40" w:rsidP="00822E4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GND</w:t>
            </w:r>
          </w:p>
        </w:tc>
        <w:tc>
          <w:tcPr>
            <w:tcW w:w="1127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851D97" w14:textId="3B40D641" w:rsidR="00822E40" w:rsidRDefault="00586907" w:rsidP="00822E4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  <w:r w:rsidR="00822E40">
              <w:rPr>
                <w:lang w:val="en-GB"/>
              </w:rPr>
              <w:t>V</w:t>
            </w:r>
            <w:r>
              <w:rPr>
                <w:lang w:val="en-GB"/>
              </w:rPr>
              <w:t>3</w:t>
            </w:r>
          </w:p>
        </w:tc>
        <w:tc>
          <w:tcPr>
            <w:tcW w:w="112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CD14EF" w14:textId="20CC71B7" w:rsidR="00822E40" w:rsidRDefault="00822E40" w:rsidP="00822E4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GND</w:t>
            </w:r>
          </w:p>
        </w:tc>
        <w:tc>
          <w:tcPr>
            <w:tcW w:w="1127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8CE99" w14:textId="5CC972D4" w:rsidR="00822E40" w:rsidRDefault="00586907" w:rsidP="00822E4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  <w:r w:rsidR="00822E40">
              <w:rPr>
                <w:lang w:val="en-GB"/>
              </w:rPr>
              <w:t>V</w:t>
            </w:r>
          </w:p>
        </w:tc>
      </w:tr>
    </w:tbl>
    <w:p w14:paraId="0E63C3C4" w14:textId="77777777" w:rsidR="00822E40" w:rsidRDefault="00822E40" w:rsidP="00822E40">
      <w:pPr>
        <w:rPr>
          <w:lang w:val="en-GB"/>
        </w:rPr>
      </w:pPr>
    </w:p>
    <w:p w14:paraId="12415B7C" w14:textId="5EF71C82" w:rsidR="00716F7C" w:rsidRDefault="004F633D" w:rsidP="00822E40">
      <w:pPr>
        <w:rPr>
          <w:lang w:val="en-GB"/>
        </w:rPr>
      </w:pPr>
      <w:r>
        <w:rPr>
          <w:lang w:val="en-GB"/>
        </w:rPr>
        <w:t>Pot:</w:t>
      </w:r>
    </w:p>
    <w:p w14:paraId="29E8CF23" w14:textId="07183ED7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5V</w:t>
      </w:r>
    </w:p>
    <w:p w14:paraId="5F646FF4" w14:textId="330F11C8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G32</w:t>
      </w:r>
    </w:p>
    <w:p w14:paraId="72EEDBFE" w14:textId="79BB3844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GND</w:t>
      </w:r>
    </w:p>
    <w:p w14:paraId="5A6CBC7A" w14:textId="77777777" w:rsidR="004F633D" w:rsidRDefault="004F633D" w:rsidP="004F633D">
      <w:pPr>
        <w:rPr>
          <w:lang w:val="en-GB"/>
        </w:rPr>
      </w:pPr>
    </w:p>
    <w:p w14:paraId="1DD6755D" w14:textId="0D68FDBD" w:rsidR="004F633D" w:rsidRDefault="004F633D" w:rsidP="004F633D">
      <w:pPr>
        <w:rPr>
          <w:lang w:val="en-GB"/>
        </w:rPr>
      </w:pPr>
      <w:r>
        <w:rPr>
          <w:lang w:val="en-GB"/>
        </w:rPr>
        <w:t>Joystick</w:t>
      </w:r>
    </w:p>
    <w:p w14:paraId="601740BA" w14:textId="0EBFFB5B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SW: G4</w:t>
      </w:r>
    </w:p>
    <w:p w14:paraId="74F72E1E" w14:textId="33F8F05F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VRY: SN</w:t>
      </w:r>
    </w:p>
    <w:p w14:paraId="1EF6D219" w14:textId="33FA362E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VRX: SP</w:t>
      </w:r>
    </w:p>
    <w:p w14:paraId="2E6D9197" w14:textId="10F2565D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+5V: 3V3</w:t>
      </w:r>
    </w:p>
    <w:p w14:paraId="4B3507F1" w14:textId="5114381B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GND</w:t>
      </w:r>
    </w:p>
    <w:p w14:paraId="4F008C2D" w14:textId="77777777" w:rsidR="004F633D" w:rsidRDefault="004F633D" w:rsidP="004F633D">
      <w:pPr>
        <w:rPr>
          <w:lang w:val="en-GB"/>
        </w:rPr>
      </w:pPr>
    </w:p>
    <w:p w14:paraId="0F9CC381" w14:textId="6C216E3B" w:rsidR="004F633D" w:rsidRDefault="004F633D" w:rsidP="004F633D">
      <w:pPr>
        <w:rPr>
          <w:lang w:val="en-GB"/>
        </w:rPr>
      </w:pPr>
      <w:r>
        <w:rPr>
          <w:lang w:val="en-GB"/>
        </w:rPr>
        <w:t>Servo Controller:</w:t>
      </w:r>
    </w:p>
    <w:p w14:paraId="53B377B8" w14:textId="555F21C2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VCC: 3V3</w:t>
      </w:r>
    </w:p>
    <w:p w14:paraId="1882CAE5" w14:textId="1AE5DCE6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SDA: G21</w:t>
      </w:r>
    </w:p>
    <w:p w14:paraId="75DF2CE1" w14:textId="2EEB87F2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SCL: G22</w:t>
      </w:r>
    </w:p>
    <w:p w14:paraId="366642A0" w14:textId="5A78238B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GNDµ</w:t>
      </w:r>
    </w:p>
    <w:p w14:paraId="4F067263" w14:textId="71AC2A31" w:rsidR="004F633D" w:rsidRDefault="004F633D" w:rsidP="004F633D">
      <w:pPr>
        <w:rPr>
          <w:lang w:val="en-GB"/>
        </w:rPr>
      </w:pPr>
    </w:p>
    <w:p w14:paraId="2437B226" w14:textId="2DA31BB7" w:rsidR="004F633D" w:rsidRDefault="004F633D" w:rsidP="004F633D">
      <w:pPr>
        <w:rPr>
          <w:lang w:val="en-GB"/>
        </w:rPr>
      </w:pPr>
      <w:r>
        <w:rPr>
          <w:lang w:val="en-GB"/>
        </w:rPr>
        <w:t>Servo’s:</w:t>
      </w:r>
    </w:p>
    <w:p w14:paraId="581ADC97" w14:textId="466936BC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X: 0</w:t>
      </w:r>
    </w:p>
    <w:p w14:paraId="51B808F8" w14:textId="10780593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Y: 1</w:t>
      </w:r>
    </w:p>
    <w:p w14:paraId="6668A4F9" w14:textId="7D907662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LT: 2</w:t>
      </w:r>
    </w:p>
    <w:p w14:paraId="55A281E5" w14:textId="14D1673C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LB: 3</w:t>
      </w:r>
    </w:p>
    <w:p w14:paraId="75D8ADE8" w14:textId="1BC5F346" w:rsid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RT: 4</w:t>
      </w:r>
    </w:p>
    <w:p w14:paraId="23A0102E" w14:textId="191AC548" w:rsidR="004F633D" w:rsidRPr="004F633D" w:rsidRDefault="004F633D" w:rsidP="004F633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RB: 5</w:t>
      </w:r>
    </w:p>
    <w:p w14:paraId="32A98358" w14:textId="77777777" w:rsidR="00795833" w:rsidRDefault="00795833" w:rsidP="00F53147">
      <w:pPr>
        <w:rPr>
          <w:color w:val="2F5496" w:themeColor="accent1" w:themeShade="BF"/>
          <w:lang w:val="en-GB"/>
        </w:rPr>
      </w:pPr>
    </w:p>
    <w:p w14:paraId="708C2B3B" w14:textId="637831D5" w:rsidR="00F9172D" w:rsidRDefault="00822E40" w:rsidP="00F9172D">
      <w:pPr>
        <w:pStyle w:val="Heading2"/>
      </w:pPr>
      <w:bookmarkStart w:id="3" w:name="_Toc168839501"/>
      <w:r>
        <w:t xml:space="preserve">Eye </w:t>
      </w:r>
      <w:r w:rsidR="00F9172D">
        <w:t>Controller</w:t>
      </w:r>
      <w:bookmarkEnd w:id="3"/>
    </w:p>
    <w:p w14:paraId="41F805AB" w14:textId="1537B8AB" w:rsidR="00F9172D" w:rsidRDefault="00F9172D" w:rsidP="00F9172D">
      <w:pPr>
        <w:pStyle w:val="Heading3"/>
        <w:rPr>
          <w:lang w:val="en-GB"/>
        </w:rPr>
      </w:pPr>
      <w:bookmarkStart w:id="4" w:name="_Toc168839502"/>
      <w:r>
        <w:rPr>
          <w:lang w:val="en-GB"/>
        </w:rPr>
        <w:lastRenderedPageBreak/>
        <w:t>Hardware</w:t>
      </w:r>
      <w:bookmarkEnd w:id="4"/>
    </w:p>
    <w:p w14:paraId="401B2EAA" w14:textId="4979A65E" w:rsidR="00F9172D" w:rsidRDefault="00A62894" w:rsidP="0095793D">
      <w:pPr>
        <w:jc w:val="center"/>
        <w:rPr>
          <w:lang w:val="en-GB"/>
        </w:rPr>
      </w:pPr>
      <w:r w:rsidRPr="00A62894">
        <w:rPr>
          <w:noProof/>
          <w:lang w:val="en-GB"/>
        </w:rPr>
        <w:drawing>
          <wp:inline distT="0" distB="0" distL="0" distR="0" wp14:anchorId="70A189D7" wp14:editId="67C346A2">
            <wp:extent cx="5731510" cy="5378450"/>
            <wp:effectExtent l="152400" t="152400" r="364490" b="355600"/>
            <wp:docPr id="286488797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88797" name="Picture 1" descr="A diagram of a circuit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3F62E" w14:textId="5AF0451B" w:rsidR="0095793D" w:rsidRDefault="0095793D" w:rsidP="0095793D">
      <w:pPr>
        <w:tabs>
          <w:tab w:val="clear" w:pos="9016"/>
        </w:tabs>
        <w:spacing w:after="160" w:line="259" w:lineRule="auto"/>
        <w:rPr>
          <w:rStyle w:val="Heading3Char"/>
        </w:rPr>
      </w:pPr>
      <w:r>
        <w:rPr>
          <w:lang w:val="en-GB"/>
        </w:rPr>
        <w:br w:type="page"/>
      </w:r>
      <w:bookmarkStart w:id="5" w:name="_Toc168839503"/>
      <w:proofErr w:type="spellStart"/>
      <w:r w:rsidRPr="0095793D">
        <w:rPr>
          <w:rStyle w:val="Heading3Char"/>
        </w:rPr>
        <w:lastRenderedPageBreak/>
        <w:t>PowerSupply</w:t>
      </w:r>
      <w:bookmarkEnd w:id="5"/>
      <w:proofErr w:type="spellEnd"/>
    </w:p>
    <w:p w14:paraId="5095E76E" w14:textId="77777777" w:rsidR="005B3ACC" w:rsidRDefault="0095793D" w:rsidP="0095793D">
      <w:pPr>
        <w:tabs>
          <w:tab w:val="clear" w:pos="9016"/>
        </w:tabs>
        <w:spacing w:after="160" w:line="259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A43450A" wp14:editId="788F158C">
            <wp:extent cx="4555414" cy="4593771"/>
            <wp:effectExtent l="152400" t="152400" r="360045" b="359410"/>
            <wp:docPr id="1328768599" name="Picture 9" descr="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68599" name="Picture 9" descr="Diagram of a power supply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45" cy="4612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9ECAB" w14:textId="2DAB23FD" w:rsidR="00F9172D" w:rsidRDefault="00F9172D" w:rsidP="005B3ACC">
      <w:pPr>
        <w:pStyle w:val="Heading3"/>
        <w:rPr>
          <w:lang w:val="en-GB"/>
        </w:rPr>
      </w:pPr>
      <w:r>
        <w:rPr>
          <w:lang w:val="en-GB"/>
        </w:rPr>
        <w:br w:type="page"/>
      </w:r>
      <w:bookmarkStart w:id="6" w:name="_Toc168839504"/>
      <w:r w:rsidR="005B3ACC">
        <w:rPr>
          <w:lang w:val="en-GB"/>
        </w:rPr>
        <w:lastRenderedPageBreak/>
        <w:t>Components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ACC" w14:paraId="51D56799" w14:textId="77777777" w:rsidTr="00FA7363">
        <w:tc>
          <w:tcPr>
            <w:tcW w:w="4508" w:type="dxa"/>
          </w:tcPr>
          <w:p w14:paraId="41C57A01" w14:textId="77777777" w:rsidR="005B3ACC" w:rsidRDefault="005B3ACC" w:rsidP="00FA7363">
            <w:pPr>
              <w:rPr>
                <w:lang w:val="en-GB"/>
              </w:rPr>
            </w:pPr>
            <w:r>
              <w:rPr>
                <w:lang w:val="en-GB"/>
              </w:rPr>
              <w:t>Li-Ion 18650 3400mAh</w:t>
            </w:r>
          </w:p>
        </w:tc>
        <w:tc>
          <w:tcPr>
            <w:tcW w:w="4508" w:type="dxa"/>
          </w:tcPr>
          <w:p w14:paraId="4FE6519A" w14:textId="77777777" w:rsidR="005B3ACC" w:rsidRDefault="005B3ACC" w:rsidP="00FA736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  <w14:ligatures w14:val="standardContextual"/>
              </w:rPr>
              <w:drawing>
                <wp:inline distT="0" distB="0" distL="0" distR="0" wp14:anchorId="48EC6EFE" wp14:editId="720ABAC9">
                  <wp:extent cx="1251857" cy="823707"/>
                  <wp:effectExtent l="0" t="0" r="5715" b="0"/>
                  <wp:docPr id="1848506813" name="Picture 17" descr="A blue battery with black and re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81684" name="Picture 17" descr="A blue battery with black and red wires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382" cy="83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CC" w14:paraId="11E99C34" w14:textId="77777777" w:rsidTr="00FA7363">
        <w:tc>
          <w:tcPr>
            <w:tcW w:w="4508" w:type="dxa"/>
          </w:tcPr>
          <w:p w14:paraId="02F42C95" w14:textId="77777777" w:rsidR="005B3ACC" w:rsidRDefault="005B3ACC" w:rsidP="00FA7363">
            <w:pPr>
              <w:rPr>
                <w:lang w:val="en-GB"/>
              </w:rPr>
            </w:pPr>
            <w:r>
              <w:rPr>
                <w:lang w:val="en-GB"/>
              </w:rPr>
              <w:t>TP4056</w:t>
            </w:r>
          </w:p>
        </w:tc>
        <w:tc>
          <w:tcPr>
            <w:tcW w:w="4508" w:type="dxa"/>
          </w:tcPr>
          <w:p w14:paraId="6C5EF4FE" w14:textId="77777777" w:rsidR="005B3ACC" w:rsidRDefault="005B3ACC" w:rsidP="00FA736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AA07BAA" wp14:editId="38B20484">
                  <wp:extent cx="1075204" cy="903515"/>
                  <wp:effectExtent l="0" t="0" r="0" b="0"/>
                  <wp:docPr id="1487787717" name="Picture 18" descr="A blue circuit board with a silver metal objec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190765" name="Picture 18" descr="A blue circuit board with a silver metal objec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439" cy="907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CC" w14:paraId="4F268CB8" w14:textId="77777777" w:rsidTr="00FA7363">
        <w:tc>
          <w:tcPr>
            <w:tcW w:w="4508" w:type="dxa"/>
          </w:tcPr>
          <w:p w14:paraId="4A1A3EE5" w14:textId="77777777" w:rsidR="005B3ACC" w:rsidRDefault="005B3ACC" w:rsidP="00FA7363">
            <w:pPr>
              <w:rPr>
                <w:lang w:val="en-GB"/>
              </w:rPr>
            </w:pPr>
            <w:r>
              <w:rPr>
                <w:lang w:val="en-GB"/>
              </w:rPr>
              <w:t>B10K</w:t>
            </w:r>
          </w:p>
        </w:tc>
        <w:tc>
          <w:tcPr>
            <w:tcW w:w="4508" w:type="dxa"/>
          </w:tcPr>
          <w:p w14:paraId="6BEBC662" w14:textId="77777777" w:rsidR="005B3ACC" w:rsidRDefault="005B3ACC" w:rsidP="00FA736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302F8CC" wp14:editId="440F5E8F">
                  <wp:extent cx="1610995" cy="1219200"/>
                  <wp:effectExtent l="0" t="0" r="8255" b="0"/>
                  <wp:docPr id="676422728" name="Picture 19" descr="A close-up of a small metal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845013" name="Picture 19" descr="A close-up of a small metal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99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CC" w14:paraId="44503C49" w14:textId="77777777" w:rsidTr="00FA7363">
        <w:tc>
          <w:tcPr>
            <w:tcW w:w="4508" w:type="dxa"/>
          </w:tcPr>
          <w:p w14:paraId="14F15712" w14:textId="77777777" w:rsidR="005B3ACC" w:rsidRDefault="005B3ACC" w:rsidP="00FA7363">
            <w:pPr>
              <w:rPr>
                <w:lang w:val="en-GB"/>
              </w:rPr>
            </w:pPr>
            <w:r>
              <w:rPr>
                <w:lang w:val="en-GB"/>
              </w:rPr>
              <w:t>Joystick</w:t>
            </w:r>
          </w:p>
        </w:tc>
        <w:tc>
          <w:tcPr>
            <w:tcW w:w="4508" w:type="dxa"/>
          </w:tcPr>
          <w:p w14:paraId="09A61A6B" w14:textId="77777777" w:rsidR="005B3ACC" w:rsidRDefault="005B3ACC" w:rsidP="00FA736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CAB737C" wp14:editId="4CEFF2F4">
                  <wp:extent cx="772886" cy="812397"/>
                  <wp:effectExtent l="0" t="0" r="8255" b="6985"/>
                  <wp:docPr id="626272540" name="Picture 12" descr="A black round object with a black hand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220162" name="Picture 12" descr="A black round object with a black handl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158" cy="82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CC" w14:paraId="14C0F10E" w14:textId="77777777" w:rsidTr="00FA7363">
        <w:tc>
          <w:tcPr>
            <w:tcW w:w="4508" w:type="dxa"/>
          </w:tcPr>
          <w:p w14:paraId="552585F3" w14:textId="77777777" w:rsidR="005B3ACC" w:rsidRDefault="005B3ACC" w:rsidP="00FA7363">
            <w:pPr>
              <w:rPr>
                <w:lang w:val="en-GB"/>
              </w:rPr>
            </w:pPr>
            <w:r>
              <w:rPr>
                <w:lang w:val="en-GB"/>
              </w:rPr>
              <w:t>ESP32-Wroom-32</w:t>
            </w:r>
          </w:p>
        </w:tc>
        <w:tc>
          <w:tcPr>
            <w:tcW w:w="4508" w:type="dxa"/>
          </w:tcPr>
          <w:p w14:paraId="1B90956B" w14:textId="77777777" w:rsidR="005B3ACC" w:rsidRDefault="005B3ACC" w:rsidP="00FA736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119522C" wp14:editId="761903C1">
                  <wp:extent cx="1317171" cy="881763"/>
                  <wp:effectExtent l="0" t="0" r="0" b="0"/>
                  <wp:docPr id="2003457404" name="Picture 21" descr="A close-up of a microch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335445" name="Picture 21" descr="A close-up of a microchi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924" cy="89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B987B" w14:textId="77777777" w:rsidR="005B3ACC" w:rsidRDefault="005B3ACC" w:rsidP="0095793D">
      <w:pPr>
        <w:tabs>
          <w:tab w:val="clear" w:pos="9016"/>
        </w:tabs>
        <w:spacing w:after="160" w:line="259" w:lineRule="auto"/>
        <w:jc w:val="center"/>
        <w:rPr>
          <w:lang w:val="en-GB"/>
        </w:rPr>
      </w:pPr>
    </w:p>
    <w:p w14:paraId="06FC261C" w14:textId="1B6891EF" w:rsidR="00D13C74" w:rsidRDefault="00F9172D" w:rsidP="005B3ACC">
      <w:pPr>
        <w:pStyle w:val="Heading3"/>
        <w:rPr>
          <w:lang w:val="en-GB"/>
        </w:rPr>
      </w:pPr>
      <w:bookmarkStart w:id="7" w:name="_Toc168839505"/>
      <w:r>
        <w:rPr>
          <w:lang w:val="en-GB"/>
        </w:rPr>
        <w:t>Code</w:t>
      </w:r>
      <w:r w:rsidR="00D13C74">
        <w:rPr>
          <w:lang w:val="en-GB"/>
        </w:rPr>
        <w:t xml:space="preserve">: </w:t>
      </w:r>
      <w:r w:rsidR="005B3ACC" w:rsidRPr="005B3ACC">
        <w:rPr>
          <w:lang w:val="en-GB"/>
        </w:rPr>
        <w:t>ESP32_Controller.ino</w:t>
      </w:r>
      <w:bookmarkEnd w:id="7"/>
    </w:p>
    <w:p w14:paraId="159132FE" w14:textId="77777777" w:rsidR="005B3ACC" w:rsidRPr="005B3ACC" w:rsidRDefault="005B3ACC" w:rsidP="005B3ACC">
      <w:pPr>
        <w:rPr>
          <w:lang w:val="en-GB"/>
        </w:rPr>
      </w:pPr>
    </w:p>
    <w:p w14:paraId="04C295F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#include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&lt;</w:t>
      </w:r>
      <w:proofErr w:type="spell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WiFi.h</w:t>
      </w:r>
      <w:proofErr w:type="spell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&gt;</w:t>
      </w:r>
    </w:p>
    <w:p w14:paraId="37FFC9F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#include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&lt;</w:t>
      </w:r>
      <w:proofErr w:type="spell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PubSubClient.h</w:t>
      </w:r>
      <w:proofErr w:type="spell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&gt;</w:t>
      </w:r>
    </w:p>
    <w:p w14:paraId="6AF4137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#include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&lt;</w:t>
      </w:r>
      <w:proofErr w:type="spell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wifiSecret.h</w:t>
      </w:r>
      <w:proofErr w:type="spell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&gt;</w:t>
      </w:r>
    </w:p>
    <w:p w14:paraId="309CD84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C21563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// </w:t>
      </w:r>
      <w:proofErr w:type="spellStart"/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WiFi</w:t>
      </w:r>
      <w:proofErr w:type="spellEnd"/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credentials</w:t>
      </w:r>
    </w:p>
    <w:p w14:paraId="75F42CB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*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ssid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SECRET_SSID;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Enter your Wi-Fi name</w:t>
      </w:r>
    </w:p>
    <w:p w14:paraId="3364CBB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* password = SECRET_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PASS;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 /</w:t>
      </w:r>
      <w:proofErr w:type="gramEnd"/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 Enter Wi-Fi password</w:t>
      </w:r>
    </w:p>
    <w:p w14:paraId="3CE8E85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* hostname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"ESP32-Controller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E26A49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3B8594F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// MQTT Broker</w:t>
      </w:r>
    </w:p>
    <w:p w14:paraId="0EB0AC9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*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mqtt_broker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"10.3.141.1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AD9BCB4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* topic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proofErr w:type="spell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arduino</w:t>
      </w:r>
      <w:proofErr w:type="spell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/test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7E29006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mqtt_port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1883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602814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2925A03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// Pin definitions</w:t>
      </w:r>
    </w:p>
    <w:p w14:paraId="23800C4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#define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POTENTIOMETER_PIN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 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32</w:t>
      </w:r>
    </w:p>
    <w:p w14:paraId="0264301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#define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JOYSTICK_SW_PIN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   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22</w:t>
      </w:r>
    </w:p>
    <w:p w14:paraId="5896184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#define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JOYSTICK_VRX_PIN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  A0</w:t>
      </w:r>
    </w:p>
    <w:p w14:paraId="112E5CE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lastRenderedPageBreak/>
        <w:t>#define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JOYSTICK_VRY_PIN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  A3</w:t>
      </w:r>
    </w:p>
    <w:p w14:paraId="3AAEACC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A267A1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#define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CLICK_INTERVAL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400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Time interval for double click detection in milliseconds</w:t>
      </w:r>
    </w:p>
    <w:p w14:paraId="1125FE7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#define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DEBOUNCE_DELAY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50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 /</w:t>
      </w:r>
      <w:proofErr w:type="gramEnd"/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 Debounce delay in milliseconds</w:t>
      </w:r>
    </w:p>
    <w:p w14:paraId="799F498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6ED5CD3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WiFiClient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espClient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B2F725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PubSubClient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espClient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642D4C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4CE9368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prevJoystickSwitchState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9DD8BE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prevJoystickXValue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-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334D9D0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prevJoystickYValue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-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38DC32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float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prevPotentiometer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-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1.0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30856094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7D6CF5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numSamples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  </w:t>
      </w:r>
      <w:proofErr w:type="gramEnd"/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// Number of samples to take</w:t>
      </w:r>
    </w:p>
    <w:p w14:paraId="56DCA0E2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float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filterAlpha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0.2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Filter alpha for smoothing (0 &lt; alpha &lt; 1)</w:t>
      </w:r>
    </w:p>
    <w:p w14:paraId="6914CFF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E7C57E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unsigned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long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lastDebounceTime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63462DA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unsigned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long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lastClickTime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65385D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bool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lastButtonState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HIGH;</w:t>
      </w:r>
      <w:proofErr w:type="gramEnd"/>
    </w:p>
    <w:p w14:paraId="1D41645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bool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buttonState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HIGH;</w:t>
      </w:r>
      <w:proofErr w:type="gramEnd"/>
    </w:p>
    <w:p w14:paraId="70B3270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clickCount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3ED5E6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644BA96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currentJoystickState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5AEA44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7E19CD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void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setup_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054B153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delay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10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2C7A87E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73BD3C8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"Connecting to 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3DC6FD8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ssid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5F9D83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</w:p>
    <w:p w14:paraId="2CE8DFE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Stel de hostname in</w:t>
      </w:r>
    </w:p>
    <w:p w14:paraId="7CE312B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!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setHostname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hostname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2E51AFE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"Setting hostname failed!"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ED5039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CF84C5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C95892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begin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ssid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, password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FBCB94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61C8D2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unsigned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long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startAttemptTime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2060833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319596B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Wait for connection with a timeout</w:t>
      </w:r>
    </w:p>
    <w:p w14:paraId="52C4A36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while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status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= WL_CONNECTED &amp;&amp;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-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startAttemptTime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&lt;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10000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5CBCAE7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delay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500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4D7D9FC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"."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6766CCD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6DCD1524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6FB0F964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status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= WL_CONNECTED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735C602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lastRenderedPageBreak/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"Failed to connect to </w:t>
      </w:r>
      <w:proofErr w:type="spell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</w:t>
      </w:r>
      <w:proofErr w:type="spell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39E15E2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  // Optionally, you can restart the ESP32 here to try again</w:t>
      </w:r>
    </w:p>
    <w:p w14:paraId="15E601F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else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33E64DF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54A433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proofErr w:type="spell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</w:t>
      </w:r>
      <w:proofErr w:type="spell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 connected"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D01753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"IP address: 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BF994F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localIP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0D4C27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D3516F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8BDC88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43C1FC7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void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setup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03FF47E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Initialize Serial Monitor</w:t>
      </w:r>
    </w:p>
    <w:p w14:paraId="73757D1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begin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115200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7D4CF34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C1F05A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Initialize pins</w:t>
      </w:r>
    </w:p>
    <w:p w14:paraId="1D27A292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pinMode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JOYSTICK_SW_PIN, INPUT_PULLUP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14946D8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pinMode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JOYSTICK_VRX_PIN, INPUT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1D3B314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pinMode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JOYSTICK_VRY_PIN, INPUT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02DF65F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4F56718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Connect to Wi-Fi</w:t>
      </w:r>
    </w:p>
    <w:p w14:paraId="424EB4A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setup_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6075E66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</w:p>
    <w:p w14:paraId="2615C96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Connect to MQTT broker</w:t>
      </w:r>
    </w:p>
    <w:p w14:paraId="2CDD2EA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setServer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mqtt_broker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mqtt_port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3C54285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39B8F3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Attempt to connect to the MQTT broker</w:t>
      </w:r>
    </w:p>
    <w:p w14:paraId="01D2A22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while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!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connected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08A466B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"Connecting to MQTT..."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605A0E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"ESP32Client"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40FA724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"ESP32Client connected"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62FF23D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else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710EABA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"failed with state 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5ADBD02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state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3DCD41B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delay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2000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065E98E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761D32E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5935D4D4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0132A2D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E9E7D3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void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loop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713719D2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Check if the Wi-Fi is still connected</w:t>
      </w:r>
    </w:p>
    <w:p w14:paraId="69E68D6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status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= WL_CONNECTED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4CCA9CA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proofErr w:type="spell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</w:t>
      </w:r>
      <w:proofErr w:type="spell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 disconnected. Attempting to reconnect..."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3E97BE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setup_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F432BB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4EF0699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81081F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!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connected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2C573AC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  // Reconnect to MQTT broker if connection is lost</w:t>
      </w:r>
    </w:p>
    <w:p w14:paraId="2976879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while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!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connected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433C4E2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lastRenderedPageBreak/>
        <w:t xml:space="preserve">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"Reconnecting to MQTT..."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7B8FCF2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"ESP32Client"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570B6EA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"connected"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6CA0C1D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else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6E38AE9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"failed with state "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F8EC94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state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3CC43F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</w:t>
      </w:r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delay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2000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E593EA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40C4EBA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5D902F1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7F6A862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</w:p>
    <w:p w14:paraId="34A8697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loop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3BE3E7F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31466C0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Read the potentiometer value</w:t>
      </w:r>
    </w:p>
    <w:p w14:paraId="75AB5A6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potentiometerValue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analogRead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POTENTIOMETER_PIN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49B8FA8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8704C2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Read the joystick values</w:t>
      </w:r>
    </w:p>
    <w:p w14:paraId="67278EE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float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joystickXValue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analogRead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JOYSTICK_VRX_PIN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3A2EA7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float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joystickYValue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analogRead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JOYSTICK_VRY_PIN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4C0AE02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reading =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digitalRead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JOYSTICK_SW_PIN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5846261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163005B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Debounce logic</w:t>
      </w:r>
    </w:p>
    <w:p w14:paraId="4B590524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reading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=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lastButtonState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31271BF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lastDebounceTime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4469473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5DE23C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60F93D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-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lastDebounceTime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&gt; DEBOUNCE_DELAY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1EA74CF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reading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=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buttonState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1340598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buttonState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reading;</w:t>
      </w:r>
      <w:proofErr w:type="gramEnd"/>
    </w:p>
    <w:p w14:paraId="26B65F1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buttonState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== LOW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</w:t>
      </w:r>
      <w:proofErr w:type="gramEnd"/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 Button pressed</w:t>
      </w:r>
    </w:p>
    <w:p w14:paraId="3D69C14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-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lastClickTime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&lt; CLICK_INTERVAL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1D2994A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clickCount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+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+;</w:t>
      </w:r>
      <w:proofErr w:type="gramEnd"/>
    </w:p>
    <w:p w14:paraId="5F393AF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else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3197DD3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clickCount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A0E456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0089194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lastClickTime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269C37C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5214857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7851FA9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7C0763D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428E526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lastButtonState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reading;</w:t>
      </w:r>
      <w:proofErr w:type="gramEnd"/>
    </w:p>
    <w:p w14:paraId="68FAFEE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012799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Check for single or double click</w:t>
      </w:r>
    </w:p>
    <w:p w14:paraId="5FCFE8E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-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lastClickTime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&gt; CLICK_INTERVAL &amp;&amp;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clickCount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&gt;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4627C01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currentJoystickState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clickCount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?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: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E00FA5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clickCount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6918A9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187F9828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  // Publish the joystick state</w:t>
      </w:r>
    </w:p>
    <w:p w14:paraId="71FCF85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lastRenderedPageBreak/>
        <w:t xml:space="preserve">    String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joystickSwitchStateStr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"S: "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+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String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currentJoystickState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0CF27B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publish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topic,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joystickSwitchStateStr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c_str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632C3A2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joystickSwitchStateStr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488143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437D41B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374E4C3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Reset the joystick state to 0 if the button is not pressed</w:t>
      </w:r>
    </w:p>
    <w:p w14:paraId="51CDB74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buttonState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== HIGH &amp;&amp;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currentJoystickState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5BFE44C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currentJoystickState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4A1D33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String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joystickSwitchStateStr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"S: "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+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String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currentJoystickState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F310362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publish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topic,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joystickSwitchStateStr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c_str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665B79A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joystickSwitchStateStr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5E55E3B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200DAF3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48085CC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Convert and publish joystick X value if changed</w:t>
      </w:r>
    </w:p>
    <w:p w14:paraId="03DBF8D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joystickXValue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=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prevJoystickXValue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28E5181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String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joystickXValueStr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"X: "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+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String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joystickXValue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77D9B34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publish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topic,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joystickXValueStr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c_str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5BF4F8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joystickXValueStr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75A085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prevJoystickXValue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joystickXValue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Update previous state</w:t>
      </w:r>
    </w:p>
    <w:p w14:paraId="63FFC56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6644F6A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EB756A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Convert and publish joystick Y value if changed</w:t>
      </w:r>
    </w:p>
    <w:p w14:paraId="5A836941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joystickYValue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=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prevJoystickYValue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7E69CBB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String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joystickYValueStr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"Y: "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+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String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joystickYValue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3BB9E56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publish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topic,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joystickYValueStr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c_str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65A389C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joystickYValueStr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DEA32F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prevJoystickYValue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joystickYValue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Update previous state</w:t>
      </w:r>
    </w:p>
    <w:p w14:paraId="2CB2487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4E928DB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67537DD2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Publish potentiometer value if the average has changed significantly</w:t>
      </w:r>
    </w:p>
    <w:p w14:paraId="090EC10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potentiometerValue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=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prevPotentiometer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1610C872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String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potentiometerValueStr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"P: "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+ 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String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potentiometerValue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CE6842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publish</w:t>
      </w:r>
      <w:proofErr w:type="spellEnd"/>
      <w:proofErr w:type="gram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topic,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potentiometerValueStr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c_str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52686B43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potentiometerValueStr</w:t>
      </w:r>
      <w:proofErr w:type="spellEnd"/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AE7D1C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prevPotentiometer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potentiometerValue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Update previous average</w:t>
      </w:r>
    </w:p>
    <w:p w14:paraId="7A68142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05DA6AAD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</w:p>
    <w:p w14:paraId="273B130A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</w:t>
      </w:r>
      <w:proofErr w:type="gramStart"/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delay(</w:t>
      </w:r>
      <w:proofErr w:type="gramEnd"/>
      <w:r w:rsidRPr="005B3ACC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200); // Small delay to prevent bouncing issues</w:t>
      </w:r>
    </w:p>
    <w:p w14:paraId="20563635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266A6559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ABED5DB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float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analogMultiSample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pin)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661F1A2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float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sum = </w:t>
      </w:r>
      <w:proofErr w:type="gramStart"/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0.0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523C5EEE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for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i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5B3ACC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;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i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&lt;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numSamples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; </w:t>
      </w:r>
      <w:proofErr w:type="spell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i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++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7112B2D7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sum += </w:t>
      </w:r>
      <w:proofErr w:type="spellStart"/>
      <w:r w:rsidRPr="005B3ACC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analogRead</w:t>
      </w:r>
      <w:proofErr w:type="spellEnd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pin</w:t>
      </w:r>
      <w:proofErr w:type="gramStart"/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7563CEE6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10543DF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5B3ACC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return</w:t>
      </w:r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sum / </w:t>
      </w:r>
      <w:proofErr w:type="spellStart"/>
      <w:proofErr w:type="gramStart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numSamples</w:t>
      </w:r>
      <w:proofErr w:type="spellEnd"/>
      <w:r w:rsidRPr="005B3ACC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2096E4C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5B3ACC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0ED91A80" w14:textId="77777777" w:rsidR="005B3ACC" w:rsidRPr="005B3ACC" w:rsidRDefault="005B3ACC" w:rsidP="005B3ACC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D8CD9DB" w14:textId="12D3A3A2" w:rsidR="00F9172D" w:rsidRDefault="00F9172D" w:rsidP="00F9172D">
      <w:pPr>
        <w:pStyle w:val="Heading2"/>
      </w:pPr>
      <w:bookmarkStart w:id="8" w:name="_Toc168839506"/>
      <w:r>
        <w:lastRenderedPageBreak/>
        <w:t xml:space="preserve">Eye </w:t>
      </w:r>
      <w:r w:rsidR="00822E40">
        <w:t>R</w:t>
      </w:r>
      <w:r w:rsidR="002A7F1B">
        <w:t>eceiver</w:t>
      </w:r>
      <w:bookmarkEnd w:id="8"/>
    </w:p>
    <w:p w14:paraId="32A6149D" w14:textId="779F4F75" w:rsidR="00D13C74" w:rsidRDefault="00D13C74" w:rsidP="00D13C74">
      <w:pPr>
        <w:pStyle w:val="Heading3"/>
        <w:rPr>
          <w:lang w:val="en-GB"/>
        </w:rPr>
      </w:pPr>
      <w:bookmarkStart w:id="9" w:name="_Toc168839507"/>
      <w:r>
        <w:rPr>
          <w:lang w:val="en-GB"/>
        </w:rPr>
        <w:t>Hardware</w:t>
      </w:r>
      <w:bookmarkEnd w:id="9"/>
    </w:p>
    <w:p w14:paraId="2C2BFBD1" w14:textId="77777777" w:rsidR="00934077" w:rsidRDefault="00934077" w:rsidP="009340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ACC" w14:paraId="607A977D" w14:textId="77777777" w:rsidTr="00FA7363">
        <w:tc>
          <w:tcPr>
            <w:tcW w:w="4508" w:type="dxa"/>
          </w:tcPr>
          <w:p w14:paraId="3ADFCB33" w14:textId="02E49412" w:rsidR="005B3ACC" w:rsidRDefault="00F01F45" w:rsidP="00FA7363">
            <w:pPr>
              <w:rPr>
                <w:lang w:val="en-GB"/>
              </w:rPr>
            </w:pPr>
            <w:r>
              <w:rPr>
                <w:lang w:val="en-GB"/>
              </w:rPr>
              <w:t>Servo</w:t>
            </w:r>
          </w:p>
        </w:tc>
        <w:tc>
          <w:tcPr>
            <w:tcW w:w="4508" w:type="dxa"/>
          </w:tcPr>
          <w:p w14:paraId="368326F7" w14:textId="29B2B6C1" w:rsidR="005B3ACC" w:rsidRDefault="00F01F45" w:rsidP="00FA736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6A9E31B" wp14:editId="6EFA9749">
                  <wp:extent cx="1190918" cy="859972"/>
                  <wp:effectExtent l="0" t="0" r="9525" b="0"/>
                  <wp:docPr id="197267396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877" cy="864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CC" w14:paraId="5C0EAF1C" w14:textId="77777777" w:rsidTr="00FA7363">
        <w:tc>
          <w:tcPr>
            <w:tcW w:w="4508" w:type="dxa"/>
          </w:tcPr>
          <w:p w14:paraId="5A12745E" w14:textId="6D7A05A1" w:rsidR="005B3ACC" w:rsidRDefault="00F01F45" w:rsidP="00FA7363">
            <w:pPr>
              <w:rPr>
                <w:lang w:val="en-GB"/>
              </w:rPr>
            </w:pPr>
            <w:r w:rsidRPr="00F01F45">
              <w:rPr>
                <w:lang w:val="en-GB"/>
              </w:rPr>
              <w:t>16-</w:t>
            </w:r>
            <w:r>
              <w:rPr>
                <w:lang w:val="en-GB"/>
              </w:rPr>
              <w:t>channel</w:t>
            </w:r>
            <w:r w:rsidRPr="00F01F45">
              <w:rPr>
                <w:lang w:val="en-GB"/>
              </w:rPr>
              <w:t xml:space="preserve"> 12-bits PWM driver I2C robot module</w:t>
            </w:r>
          </w:p>
        </w:tc>
        <w:tc>
          <w:tcPr>
            <w:tcW w:w="4508" w:type="dxa"/>
          </w:tcPr>
          <w:p w14:paraId="110731D0" w14:textId="40CFBA85" w:rsidR="005B3ACC" w:rsidRDefault="00F01F45" w:rsidP="00FA736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CD1B6" wp14:editId="486B66BE">
                  <wp:extent cx="1861366" cy="1070935"/>
                  <wp:effectExtent l="0" t="0" r="5715" b="0"/>
                  <wp:docPr id="108915056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845" cy="1079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CC" w14:paraId="181CD8D6" w14:textId="77777777" w:rsidTr="00FA7363">
        <w:tc>
          <w:tcPr>
            <w:tcW w:w="4508" w:type="dxa"/>
          </w:tcPr>
          <w:p w14:paraId="12BE123A" w14:textId="77777777" w:rsidR="005B3ACC" w:rsidRDefault="005B3ACC" w:rsidP="00FA7363">
            <w:pPr>
              <w:rPr>
                <w:lang w:val="en-GB"/>
              </w:rPr>
            </w:pPr>
            <w:r>
              <w:rPr>
                <w:lang w:val="en-GB"/>
              </w:rPr>
              <w:t>ESP32-Wroom-32</w:t>
            </w:r>
          </w:p>
        </w:tc>
        <w:tc>
          <w:tcPr>
            <w:tcW w:w="4508" w:type="dxa"/>
          </w:tcPr>
          <w:p w14:paraId="20CDF42B" w14:textId="77777777" w:rsidR="005B3ACC" w:rsidRDefault="005B3ACC" w:rsidP="00FA736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1167FEB" wp14:editId="56D9A197">
                  <wp:extent cx="1317171" cy="881763"/>
                  <wp:effectExtent l="0" t="0" r="0" b="0"/>
                  <wp:docPr id="710335445" name="Picture 21" descr="A close-up of a microch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335445" name="Picture 21" descr="A close-up of a microchi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924" cy="89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B1065" w14:textId="77777777" w:rsidR="00934077" w:rsidRPr="00934077" w:rsidRDefault="00934077" w:rsidP="00934077">
      <w:pPr>
        <w:rPr>
          <w:lang w:val="en-GB"/>
        </w:rPr>
      </w:pPr>
    </w:p>
    <w:p w14:paraId="46CBB3E0" w14:textId="648E5007" w:rsidR="00F9172D" w:rsidRDefault="00D13C74" w:rsidP="00D13C74">
      <w:pPr>
        <w:pStyle w:val="Heading3"/>
        <w:rPr>
          <w:lang w:val="en-GB"/>
        </w:rPr>
      </w:pPr>
      <w:bookmarkStart w:id="10" w:name="_Toc168839508"/>
      <w:r>
        <w:rPr>
          <w:lang w:val="en-GB"/>
        </w:rPr>
        <w:t xml:space="preserve">Code: </w:t>
      </w:r>
      <w:r w:rsidRPr="00D13C74">
        <w:rPr>
          <w:lang w:val="en-GB"/>
        </w:rPr>
        <w:t>ESP32_receiver.ino</w:t>
      </w:r>
      <w:bookmarkEnd w:id="10"/>
    </w:p>
    <w:p w14:paraId="75F53FE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#include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&lt;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Wire.h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&gt;</w:t>
      </w:r>
    </w:p>
    <w:p w14:paraId="5CA23B6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#include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&lt;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Adafruit_PWMServoDriver.h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&gt;</w:t>
      </w:r>
    </w:p>
    <w:p w14:paraId="56CD528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#include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&lt;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WiFi.h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&gt;</w:t>
      </w:r>
    </w:p>
    <w:p w14:paraId="1DE2FD4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#include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&lt;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PubSubClient.h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&gt;</w:t>
      </w:r>
    </w:p>
    <w:p w14:paraId="281B3B2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#include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&lt;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wifiSecret.h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&gt;</w:t>
      </w:r>
    </w:p>
    <w:p w14:paraId="37B9F18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373D37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//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WiFi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credentials</w:t>
      </w:r>
    </w:p>
    <w:p w14:paraId="3D85172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*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ssid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SECRET_</w:t>
      </w:r>
      <w:proofErr w:type="gram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SSID;</w:t>
      </w:r>
      <w:proofErr w:type="gramEnd"/>
    </w:p>
    <w:p w14:paraId="35D654F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* password = SECRET_</w:t>
      </w:r>
      <w:proofErr w:type="gram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PASS;</w:t>
      </w:r>
      <w:proofErr w:type="gramEnd"/>
    </w:p>
    <w:p w14:paraId="7A855B3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690A547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* hostname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"ESP32-Receiver</w:t>
      </w:r>
      <w:proofErr w:type="gram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C57CF5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FBB3D6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// MQTT Broker</w:t>
      </w:r>
    </w:p>
    <w:p w14:paraId="2D30C7E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*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mqtt_broker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"10.3.141.1"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IP of the Raspberry Pi running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Mosquitto</w:t>
      </w:r>
      <w:proofErr w:type="spellEnd"/>
    </w:p>
    <w:p w14:paraId="4372D1E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* topic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arduino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/test</w:t>
      </w:r>
      <w:proofErr w:type="gram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6EC2A1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mqtt_port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1883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D18A38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4545673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// Adafruit PWM Servo Driver</w:t>
      </w:r>
    </w:p>
    <w:p w14:paraId="1294F97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Adafruit_PWMServoDriver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pwm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Adafruit_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PWMServoDriver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833910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servoEyeX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Servo connected to channel 0</w:t>
      </w:r>
    </w:p>
    <w:p w14:paraId="6D4F1C2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servoEyeY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Servo connected to channel 1</w:t>
      </w:r>
    </w:p>
    <w:p w14:paraId="0EF8960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servoLeftUp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Servo connected to channel 2</w:t>
      </w:r>
    </w:p>
    <w:p w14:paraId="71A086D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servoLeftDown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3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Servo connected to channel 3</w:t>
      </w:r>
    </w:p>
    <w:p w14:paraId="366219C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servoRightUp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4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Servo connected to channel 4</w:t>
      </w:r>
    </w:p>
    <w:p w14:paraId="6C83FDA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servoRightDown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5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Servo connected to channel 5</w:t>
      </w:r>
    </w:p>
    <w:p w14:paraId="1EA79E8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1F79826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lastRenderedPageBreak/>
        <w:t>WiFiClient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espClient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38B74D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PubSubClient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espClient</w:t>
      </w:r>
      <w:proofErr w:type="spellEnd"/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680E3F6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5A2864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// Servo min and max pulse lengths</w:t>
      </w:r>
    </w:p>
    <w:p w14:paraId="4706B01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SERVOMIN_X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220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Minimum pulse length count (out of 4096)</w:t>
      </w:r>
    </w:p>
    <w:p w14:paraId="669ED2E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SERVOMAX_X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440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Maximum pulse length count (out of 4096)</w:t>
      </w:r>
    </w:p>
    <w:p w14:paraId="760CB7C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SERVOMIN_Y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250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Minimum pulse length count (out of 4096)</w:t>
      </w:r>
    </w:p>
    <w:p w14:paraId="60F28C4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const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SERVOMAX_Y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500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Maximum pulse length count (out of 4096)</w:t>
      </w:r>
    </w:p>
    <w:p w14:paraId="53FB805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277649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unsigned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long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lastReconnectAttempt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6959FC2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3C2AFFD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void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setup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58A4CFB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begin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115200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5C2653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</w:p>
    <w:p w14:paraId="4DB0F95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Initialize the PWM driver</w:t>
      </w:r>
    </w:p>
    <w:p w14:paraId="195A781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pwm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begin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3EBCE88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pwm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setPWMFreq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60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 // Analog servos run at ~60 Hz updates</w:t>
      </w:r>
    </w:p>
    <w:p w14:paraId="7030B63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17CC3B6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Connect to Wi-Fi</w:t>
      </w:r>
    </w:p>
    <w:p w14:paraId="110F67A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setup_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170798C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197DE05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Connect to MQTT broker</w:t>
      </w:r>
    </w:p>
    <w:p w14:paraId="0D144AB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setServer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mqtt_broker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mqtt_port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5E83118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setCallback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callback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6544CAC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1B24007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connect_to_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broker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4F33D78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2E1777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6EB10D5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void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setup_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195A694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delay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10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3C86719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CC04D5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"Connecting to 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8634E1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ssid</w:t>
      </w:r>
      <w:proofErr w:type="spellEnd"/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4B748C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</w:p>
    <w:p w14:paraId="2670E42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Stel de hostname in</w:t>
      </w:r>
    </w:p>
    <w:p w14:paraId="53EC589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!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setHostname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hostname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2D0EB4A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"Setting hostname failed!"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836304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41E809E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DD106D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begin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ssid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, password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5701103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ED9112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unsigned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long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startAttemptTime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487333C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696E8E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Wait for connection with a timeout</w:t>
      </w:r>
    </w:p>
    <w:p w14:paraId="6671F74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while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status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= WL_CONNECTED &amp;&amp;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-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startAttemptTime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&lt;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10000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3D28475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delay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500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4D44D72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"."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64FFB0A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lastRenderedPageBreak/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40284E8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65589D4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status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= WL_CONNECTED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139694A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"Failed to connect to 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2D14E5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  // Optionally, you can restart the ESP32 here to try again</w:t>
      </w:r>
    </w:p>
    <w:p w14:paraId="02B735A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else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499102A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5B20B8F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 connected"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164877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"IP address: 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58AEA33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localIP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3EB983C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6E002AB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774E4F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A8089B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// Attempt to connect to the MQTT broker</w:t>
      </w:r>
    </w:p>
    <w:p w14:paraId="302FC48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void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connect_to_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broker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3392B4D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while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!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connected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1E2FD75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"Connecting to MQTT..."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2C64485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"ESP32Subscriber"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1E39275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"ESP32Subscriber connected"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11A75C1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subscribe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topic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5C83F71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else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4DAB951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"failed with state 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4A8425E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state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4AAE8A0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delay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2000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24F2CF9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213B16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1889571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67DF00A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1298ED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void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callback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char*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topic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, byte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*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payload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unsigned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length)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625A9FF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Serial.print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("Message arrived ["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  <w:proofErr w:type="gramEnd"/>
    </w:p>
    <w:p w14:paraId="49B7549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Serial.print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(topic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  <w:proofErr w:type="gramEnd"/>
    </w:p>
    <w:p w14:paraId="193515D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Serial.print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("] "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  <w:proofErr w:type="gramEnd"/>
    </w:p>
    <w:p w14:paraId="2493FC6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</w:p>
    <w:p w14:paraId="5C45C0D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String </w:t>
      </w:r>
      <w:proofErr w:type="gram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message;</w:t>
      </w:r>
      <w:proofErr w:type="gramEnd"/>
    </w:p>
    <w:p w14:paraId="7B0413B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for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i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;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i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&lt; length;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i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++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6675D10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message +=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char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payload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[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i</w:t>
      </w:r>
      <w:proofErr w:type="spellEnd"/>
      <w:proofErr w:type="gram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];</w:t>
      </w:r>
      <w:proofErr w:type="gramEnd"/>
    </w:p>
    <w:p w14:paraId="50E139E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6B76775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Serial.println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(message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  <w:proofErr w:type="gramEnd"/>
    </w:p>
    <w:p w14:paraId="3ACDB93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14881F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</w:p>
    <w:p w14:paraId="55AF105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Horizontale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oogbeweging</w:t>
      </w:r>
      <w:proofErr w:type="spellEnd"/>
    </w:p>
    <w:p w14:paraId="381390A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ColIndexX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message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indexOf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"X:"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61A07BC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ColIndexX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= -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64B974D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String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ValueMessageX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message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substring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ColIndexX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+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Skip "X:"</w:t>
      </w:r>
    </w:p>
    <w:p w14:paraId="39C3ECA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angleX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ValueMessageX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toInt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Scale factor</w:t>
      </w:r>
    </w:p>
    <w:p w14:paraId="2C5B151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pulseX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map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angleX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4095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, SERVOMIN_X, SERVOMAX_X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3D4408D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pwm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setPWM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servoEyeX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pulseX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612F30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"Servo 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angleX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 set to: 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5001F06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lastRenderedPageBreak/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angleX</w:t>
      </w:r>
      <w:proofErr w:type="spellEnd"/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7570039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6547B5B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B12135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Verticale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oogbeweging</w:t>
      </w:r>
      <w:proofErr w:type="spellEnd"/>
    </w:p>
    <w:p w14:paraId="4F7D4B8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ColIndexY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message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indexOf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"Y:"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14C80A4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ColIndexY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= -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1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593E5BF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String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ValueMessageY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message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substring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ColIndexY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+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2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Skip "Y:"</w:t>
      </w:r>
    </w:p>
    <w:p w14:paraId="485C0D31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angleY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ValueMessageY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toInt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// Scale factor</w:t>
      </w:r>
    </w:p>
    <w:p w14:paraId="0E72FC8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int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pulseY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map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angleY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4095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, SERVOMIN_Y, SERVOMAX_Y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6C4F685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pwm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setPWM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servoEyeY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,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pulseY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3D62B78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"Servo 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angleY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 set to: 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0F26D14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angleY</w:t>
      </w:r>
      <w:proofErr w:type="spellEnd"/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5F36EBC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5900157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7344972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//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Oogleden</w:t>
      </w:r>
      <w:proofErr w:type="spellEnd"/>
    </w:p>
    <w:p w14:paraId="2968797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int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ColIndexP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message.indexOf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("Potentiometer Value:");</w:t>
      </w:r>
    </w:p>
    <w:p w14:paraId="28093F5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if (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ColIndexP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!</w:t>
      </w:r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= -1) {</w:t>
      </w:r>
    </w:p>
    <w:p w14:paraId="05CF0C4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String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ValueMessageP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=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message.substring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ColIndexP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+ 19); // Skip "Potentiometer Value:"</w:t>
      </w:r>
    </w:p>
    <w:p w14:paraId="7315B67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int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angleP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=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ValueMessageP.toInt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  <w:proofErr w:type="gramEnd"/>
    </w:p>
    <w:p w14:paraId="2305A41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</w:p>
    <w:p w14:paraId="2A74A3F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  if (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angleP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&gt;= 0 &amp;&amp;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angleP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&lt;= 180) {</w:t>
      </w:r>
    </w:p>
    <w:p w14:paraId="57C297D0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  int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pulseP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= 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map(</w:t>
      </w:r>
      <w:proofErr w:type="spellStart"/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angleP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, 0, 180, SERVOMIN_X, SERVOMAX_X);</w:t>
      </w:r>
    </w:p>
    <w:p w14:paraId="5F46EE09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pwm.setPWM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servoLeftUp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, 0,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pulseP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</w:p>
    <w:p w14:paraId="3F26C98E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pwm.setPWM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servoLeftDown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, 0, 180-pulseP);</w:t>
      </w:r>
    </w:p>
    <w:p w14:paraId="4E0F10D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pwm.setPWM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servoRightUp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, 0,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pulseP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</w:p>
    <w:p w14:paraId="33061A8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pwm.setPWM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servoRightDown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, 0, 180-pulseP);</w:t>
      </w:r>
    </w:p>
    <w:p w14:paraId="0C3410F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Serial.print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("Servo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angleP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set to: "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  <w:proofErr w:type="gramEnd"/>
    </w:p>
    <w:p w14:paraId="447AE955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Serial.println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angleP</w:t>
      </w:r>
      <w:proofErr w:type="spellEnd"/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  <w:proofErr w:type="gramEnd"/>
    </w:p>
    <w:p w14:paraId="3A563E6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}</w:t>
      </w:r>
      <w:proofErr w:type="gram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 else {</w:t>
      </w:r>
    </w:p>
    <w:p w14:paraId="19A54ED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 xml:space="preserve">  // 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Serial.println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("Invalid angle for Potentiometer Value"</w:t>
      </w:r>
      <w:proofErr w:type="gramStart"/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);</w:t>
      </w:r>
      <w:proofErr w:type="gramEnd"/>
    </w:p>
    <w:p w14:paraId="75CF2C6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  }</w:t>
      </w:r>
    </w:p>
    <w:p w14:paraId="27E76D7F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}</w:t>
      </w:r>
    </w:p>
    <w:p w14:paraId="7460613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307DC6F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644762E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void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loop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21AAEC7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Check if the Wi-Fi is still connected</w:t>
      </w:r>
    </w:p>
    <w:p w14:paraId="353EB7A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status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!</w:t>
      </w:r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= WL_CONNECTED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42181F0A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Serial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println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"</w:t>
      </w:r>
      <w:proofErr w:type="spell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WiFi</w:t>
      </w:r>
      <w:proofErr w:type="spellEnd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 xml:space="preserve"> disconnected. Attempting to reconnect..."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326BA44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setup_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wifi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6689922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46B9C18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F41670D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// Check if the MQTT client is still connected</w:t>
      </w:r>
    </w:p>
    <w:p w14:paraId="6B1B3AD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proofErr w:type="gramStart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!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proofErr w:type="gram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connected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0EADDB4C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unsigned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00979D"/>
          <w:sz w:val="21"/>
          <w:szCs w:val="21"/>
          <w:lang w:val="en-BE" w:eastAsia="en-BE"/>
        </w:rPr>
        <w:t>long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now =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millis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3EC2B04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if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now -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lastReconnectAttempt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&gt; </w:t>
      </w:r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5000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4DF15A1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lastReconnectAttempt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now;</w:t>
      </w:r>
      <w:proofErr w:type="gramEnd"/>
    </w:p>
    <w:p w14:paraId="3F19734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    // Attempt to reconnect</w:t>
      </w:r>
    </w:p>
    <w:p w14:paraId="4E68459B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lastRenderedPageBreak/>
        <w:t xml:space="preserve">  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connect_to_</w:t>
      </w:r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broker</w:t>
      </w:r>
      <w:proofErr w:type="spell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</w:t>
      </w:r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11432AD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58CF6AA6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728E00"/>
          <w:sz w:val="21"/>
          <w:szCs w:val="21"/>
          <w:lang w:val="en-BE" w:eastAsia="en-BE"/>
        </w:rPr>
        <w:t>else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{</w:t>
      </w:r>
    </w:p>
    <w:p w14:paraId="283B356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95A5A6"/>
          <w:sz w:val="21"/>
          <w:szCs w:val="21"/>
          <w:lang w:val="en-BE" w:eastAsia="en-BE"/>
        </w:rPr>
        <w:t>    // Client connected, reset last reconnect attempt time</w:t>
      </w:r>
    </w:p>
    <w:p w14:paraId="027C74C2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  </w:t>
      </w:r>
      <w:proofErr w:type="spellStart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lastReconnectAttempt</w:t>
      </w:r>
      <w:proofErr w:type="spellEnd"/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 = </w:t>
      </w:r>
      <w:proofErr w:type="gramStart"/>
      <w:r w:rsidRPr="002A7F1B">
        <w:rPr>
          <w:rFonts w:ascii="Consolas" w:eastAsia="Times New Roman" w:hAnsi="Consolas" w:cs="Times New Roman"/>
          <w:bCs w:val="0"/>
          <w:color w:val="005C5F"/>
          <w:sz w:val="21"/>
          <w:szCs w:val="21"/>
          <w:lang w:val="en-BE" w:eastAsia="en-BE"/>
        </w:rPr>
        <w:t>0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  <w:proofErr w:type="gramEnd"/>
    </w:p>
    <w:p w14:paraId="7B97DCC3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0BFD1E14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0877ABC7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 xml:space="preserve">  </w:t>
      </w:r>
      <w:proofErr w:type="spellStart"/>
      <w:proofErr w:type="gramStart"/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client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.</w:t>
      </w:r>
      <w:r w:rsidRPr="002A7F1B">
        <w:rPr>
          <w:rFonts w:ascii="Consolas" w:eastAsia="Times New Roman" w:hAnsi="Consolas" w:cs="Times New Roman"/>
          <w:bCs w:val="0"/>
          <w:color w:val="D35400"/>
          <w:sz w:val="21"/>
          <w:szCs w:val="21"/>
          <w:lang w:val="en-BE" w:eastAsia="en-BE"/>
        </w:rPr>
        <w:t>loop</w:t>
      </w:r>
      <w:proofErr w:type="spellEnd"/>
      <w:proofErr w:type="gramEnd"/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()</w:t>
      </w:r>
      <w:r w:rsidRPr="002A7F1B"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  <w:t>;</w:t>
      </w:r>
    </w:p>
    <w:p w14:paraId="7205A1D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  <w:r w:rsidRPr="002A7F1B">
        <w:rPr>
          <w:rFonts w:ascii="Consolas" w:eastAsia="Times New Roman" w:hAnsi="Consolas" w:cs="Times New Roman"/>
          <w:bCs w:val="0"/>
          <w:color w:val="434F54"/>
          <w:sz w:val="21"/>
          <w:szCs w:val="21"/>
          <w:lang w:val="en-BE" w:eastAsia="en-BE"/>
        </w:rPr>
        <w:t>}</w:t>
      </w:r>
    </w:p>
    <w:p w14:paraId="5D1ED048" w14:textId="77777777" w:rsidR="002A7F1B" w:rsidRPr="002A7F1B" w:rsidRDefault="002A7F1B" w:rsidP="002A7F1B">
      <w:pPr>
        <w:shd w:val="clear" w:color="auto" w:fill="FFFFFF"/>
        <w:tabs>
          <w:tab w:val="clear" w:pos="9016"/>
        </w:tabs>
        <w:spacing w:line="285" w:lineRule="atLeast"/>
        <w:rPr>
          <w:rFonts w:ascii="Consolas" w:eastAsia="Times New Roman" w:hAnsi="Consolas" w:cs="Times New Roman"/>
          <w:bCs w:val="0"/>
          <w:color w:val="4E5B61"/>
          <w:sz w:val="21"/>
          <w:szCs w:val="21"/>
          <w:lang w:val="en-BE" w:eastAsia="en-BE"/>
        </w:rPr>
      </w:pPr>
    </w:p>
    <w:p w14:paraId="516E2608" w14:textId="77777777" w:rsidR="00D13C74" w:rsidRDefault="00D13C74">
      <w:pPr>
        <w:tabs>
          <w:tab w:val="clear" w:pos="9016"/>
        </w:tabs>
        <w:spacing w:after="160" w:line="259" w:lineRule="auto"/>
        <w:rPr>
          <w:b/>
          <w:bCs w:val="0"/>
          <w:color w:val="2F5496" w:themeColor="accent1" w:themeShade="BF"/>
          <w:sz w:val="40"/>
          <w:szCs w:val="36"/>
          <w:lang w:val="en-GB"/>
        </w:rPr>
      </w:pPr>
      <w:r w:rsidRPr="0095793D">
        <w:rPr>
          <w:lang w:val="en-GB"/>
        </w:rPr>
        <w:br w:type="page"/>
      </w:r>
    </w:p>
    <w:p w14:paraId="73701DDA" w14:textId="230D5477" w:rsidR="00F9172D" w:rsidRDefault="00F9172D" w:rsidP="00F9172D">
      <w:pPr>
        <w:pStyle w:val="Heading2"/>
      </w:pPr>
      <w:bookmarkStart w:id="11" w:name="_Toc168839509"/>
      <w:r>
        <w:lastRenderedPageBreak/>
        <w:t>Raspberry</w:t>
      </w:r>
      <w:bookmarkEnd w:id="11"/>
    </w:p>
    <w:p w14:paraId="4767F2A8" w14:textId="66B35B6B" w:rsidR="00BE02A5" w:rsidRDefault="00BE02A5" w:rsidP="00BE02A5">
      <w:pPr>
        <w:rPr>
          <w:lang w:val="en-GB"/>
        </w:rPr>
      </w:pPr>
      <w:r>
        <w:rPr>
          <w:noProof/>
        </w:rPr>
        <w:drawing>
          <wp:inline distT="0" distB="0" distL="0" distR="0" wp14:anchorId="50E0B570" wp14:editId="25FFF053">
            <wp:extent cx="2514600" cy="1905000"/>
            <wp:effectExtent l="0" t="0" r="0" b="0"/>
            <wp:docPr id="1276757111" name="Picture 1" descr="RASPBERRY-PI RPI5-8GB-SI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-PI RPI5-8GB-SING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810E" w14:textId="77777777" w:rsidR="000E5324" w:rsidRDefault="000E5324" w:rsidP="00BE02A5">
      <w:pPr>
        <w:rPr>
          <w:lang w:val="en-GB"/>
        </w:rPr>
      </w:pPr>
    </w:p>
    <w:p w14:paraId="57561199" w14:textId="51CE938D" w:rsidR="00BD55B0" w:rsidRDefault="00BD55B0" w:rsidP="00BD55B0">
      <w:pPr>
        <w:pStyle w:val="Heading3"/>
        <w:rPr>
          <w:lang w:val="en-GB"/>
        </w:rPr>
      </w:pPr>
      <w:bookmarkStart w:id="12" w:name="_Toc168839510"/>
      <w:proofErr w:type="spellStart"/>
      <w:r>
        <w:rPr>
          <w:lang w:val="en-GB"/>
        </w:rPr>
        <w:t>RaspAP</w:t>
      </w:r>
      <w:bookmarkEnd w:id="12"/>
      <w:proofErr w:type="spellEnd"/>
    </w:p>
    <w:p w14:paraId="6D2268D1" w14:textId="77777777" w:rsidR="00BD55B0" w:rsidRDefault="00BD55B0" w:rsidP="00BE02A5">
      <w:pPr>
        <w:rPr>
          <w:lang w:val="en-GB"/>
        </w:rPr>
      </w:pPr>
    </w:p>
    <w:p w14:paraId="3BF28372" w14:textId="52B013AD" w:rsidR="00BD55B0" w:rsidRDefault="00BD55B0" w:rsidP="00BE02A5">
      <w:pPr>
        <w:rPr>
          <w:lang w:val="en-GB"/>
        </w:rPr>
      </w:pPr>
      <w:r>
        <w:rPr>
          <w:noProof/>
        </w:rPr>
        <w:drawing>
          <wp:inline distT="0" distB="0" distL="0" distR="0" wp14:anchorId="63F7C6E0" wp14:editId="74DEE49E">
            <wp:extent cx="5731510" cy="2931795"/>
            <wp:effectExtent l="0" t="0" r="2540" b="1905"/>
            <wp:docPr id="907965799" name="Picture 23" descr="GitHub - RaspAP/raspap-webgui: Simple wireless AP setup &amp; management for  Debian-based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itHub - RaspAP/raspap-webgui: Simple wireless AP setup &amp; management for  Debian-based device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0835" w14:textId="77777777" w:rsidR="00BD55B0" w:rsidRDefault="00BD55B0" w:rsidP="00BE02A5">
      <w:pPr>
        <w:rPr>
          <w:lang w:val="en-GB"/>
        </w:rPr>
      </w:pPr>
    </w:p>
    <w:p w14:paraId="6A9E46AF" w14:textId="77777777" w:rsidR="00BD55B0" w:rsidRDefault="00BD55B0" w:rsidP="00BD55B0">
      <w:pPr>
        <w:pStyle w:val="Heading3"/>
        <w:rPr>
          <w:lang w:val="en-GB"/>
        </w:rPr>
      </w:pPr>
      <w:bookmarkStart w:id="13" w:name="_Toc168839511"/>
      <w:r>
        <w:rPr>
          <w:lang w:val="en-GB"/>
        </w:rPr>
        <w:t>Software</w:t>
      </w:r>
      <w:bookmarkEnd w:id="13"/>
    </w:p>
    <w:p w14:paraId="550A87A2" w14:textId="77777777" w:rsidR="00BD55B0" w:rsidRDefault="00BD55B0" w:rsidP="00BD55B0">
      <w:pPr>
        <w:rPr>
          <w:lang w:val="en-GB"/>
        </w:rPr>
      </w:pPr>
      <w:r>
        <w:rPr>
          <w:lang w:val="en-GB"/>
        </w:rPr>
        <w:t>MQTT Broker</w:t>
      </w:r>
    </w:p>
    <w:p w14:paraId="697139A3" w14:textId="77777777" w:rsidR="00BD55B0" w:rsidRPr="0028333C" w:rsidRDefault="00BD55B0">
      <w:pPr>
        <w:tabs>
          <w:tab w:val="clear" w:pos="9016"/>
        </w:tabs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en-GB"/>
        </w:rPr>
      </w:pPr>
      <w:r w:rsidRPr="0028333C">
        <w:rPr>
          <w:lang w:val="en-GB"/>
        </w:rPr>
        <w:br w:type="page"/>
      </w:r>
    </w:p>
    <w:p w14:paraId="4C74BC32" w14:textId="1D734029" w:rsidR="00F3531D" w:rsidRPr="0028333C" w:rsidRDefault="00F3531D" w:rsidP="000E5324">
      <w:pPr>
        <w:pStyle w:val="Heading3"/>
        <w:rPr>
          <w:lang w:val="en-GB"/>
        </w:rPr>
      </w:pPr>
      <w:bookmarkStart w:id="14" w:name="_Toc168839512"/>
      <w:r w:rsidRPr="0028333C">
        <w:rPr>
          <w:lang w:val="en-GB"/>
        </w:rPr>
        <w:lastRenderedPageBreak/>
        <w:t>Add 2</w:t>
      </w:r>
      <w:r w:rsidRPr="0028333C">
        <w:rPr>
          <w:vertAlign w:val="superscript"/>
          <w:lang w:val="en-GB"/>
        </w:rPr>
        <w:t>nd</w:t>
      </w:r>
      <w:r w:rsidRPr="0028333C">
        <w:rPr>
          <w:lang w:val="en-GB"/>
        </w:rPr>
        <w:t xml:space="preserve"> </w:t>
      </w:r>
      <w:proofErr w:type="spellStart"/>
      <w:r w:rsidRPr="0028333C">
        <w:rPr>
          <w:lang w:val="en-GB"/>
        </w:rPr>
        <w:t>Wlan</w:t>
      </w:r>
      <w:bookmarkEnd w:id="14"/>
      <w:proofErr w:type="spellEnd"/>
    </w:p>
    <w:p w14:paraId="1169D2FC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Om de ASUS USB-N13 C1 </w:t>
      </w:r>
      <w:proofErr w:type="spellStart"/>
      <w:r w:rsidRPr="00F3531D">
        <w:rPr>
          <w:lang w:val="en-BE"/>
        </w:rPr>
        <w:t>draadloze</w:t>
      </w:r>
      <w:proofErr w:type="spellEnd"/>
      <w:r w:rsidRPr="00F3531D">
        <w:rPr>
          <w:lang w:val="en-BE"/>
        </w:rPr>
        <w:t xml:space="preserve"> adapter op </w:t>
      </w:r>
      <w:proofErr w:type="spellStart"/>
      <w:r w:rsidRPr="00F3531D">
        <w:rPr>
          <w:lang w:val="en-BE"/>
        </w:rPr>
        <w:t>een</w:t>
      </w:r>
      <w:proofErr w:type="spellEnd"/>
      <w:r w:rsidRPr="00F3531D">
        <w:rPr>
          <w:lang w:val="en-BE"/>
        </w:rPr>
        <w:t xml:space="preserve"> Raspberry Pi </w:t>
      </w:r>
      <w:proofErr w:type="spellStart"/>
      <w:r w:rsidRPr="00F3531D">
        <w:rPr>
          <w:lang w:val="en-BE"/>
        </w:rPr>
        <w:t>te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installeren</w:t>
      </w:r>
      <w:proofErr w:type="spellEnd"/>
      <w:r w:rsidRPr="00F3531D">
        <w:rPr>
          <w:lang w:val="en-BE"/>
        </w:rPr>
        <w:t xml:space="preserve">, </w:t>
      </w:r>
      <w:proofErr w:type="spellStart"/>
      <w:r w:rsidRPr="00F3531D">
        <w:rPr>
          <w:lang w:val="en-BE"/>
        </w:rPr>
        <w:t>moet</w:t>
      </w:r>
      <w:proofErr w:type="spellEnd"/>
      <w:r w:rsidRPr="00F3531D">
        <w:rPr>
          <w:lang w:val="en-BE"/>
        </w:rPr>
        <w:t xml:space="preserve"> je </w:t>
      </w:r>
      <w:proofErr w:type="spellStart"/>
      <w:r w:rsidRPr="00F3531D">
        <w:rPr>
          <w:lang w:val="en-BE"/>
        </w:rPr>
        <w:t>een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aantal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stappen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volgen</w:t>
      </w:r>
      <w:proofErr w:type="spellEnd"/>
      <w:r w:rsidRPr="00F3531D">
        <w:rPr>
          <w:lang w:val="en-BE"/>
        </w:rPr>
        <w:t xml:space="preserve">. </w:t>
      </w:r>
      <w:proofErr w:type="spellStart"/>
      <w:r w:rsidRPr="00F3531D">
        <w:rPr>
          <w:lang w:val="en-BE"/>
        </w:rPr>
        <w:t>Hieronder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staat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een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gedetailleerde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handleiding</w:t>
      </w:r>
      <w:proofErr w:type="spellEnd"/>
      <w:r w:rsidRPr="00F3531D">
        <w:rPr>
          <w:lang w:val="en-BE"/>
        </w:rPr>
        <w:t>:</w:t>
      </w:r>
    </w:p>
    <w:p w14:paraId="23CFBF9A" w14:textId="77777777" w:rsidR="00F3531D" w:rsidRPr="00F3531D" w:rsidRDefault="00F3531D" w:rsidP="00F3531D">
      <w:pPr>
        <w:rPr>
          <w:lang w:val="en-BE"/>
        </w:rPr>
      </w:pPr>
    </w:p>
    <w:p w14:paraId="73F6374E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Voorbereiding</w:t>
      </w:r>
      <w:proofErr w:type="spellEnd"/>
    </w:p>
    <w:p w14:paraId="47B4ACA9" w14:textId="77777777" w:rsidR="00F3531D" w:rsidRPr="00F3531D" w:rsidRDefault="00F3531D" w:rsidP="00F3531D">
      <w:pPr>
        <w:rPr>
          <w:lang w:val="en-BE"/>
        </w:rPr>
      </w:pPr>
    </w:p>
    <w:p w14:paraId="7950BD03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Zorg </w:t>
      </w:r>
      <w:proofErr w:type="spellStart"/>
      <w:r w:rsidRPr="00F3531D">
        <w:rPr>
          <w:lang w:val="en-BE"/>
        </w:rPr>
        <w:t>ervoor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dat</w:t>
      </w:r>
      <w:proofErr w:type="spellEnd"/>
      <w:r w:rsidRPr="00F3531D">
        <w:rPr>
          <w:lang w:val="en-BE"/>
        </w:rPr>
        <w:t xml:space="preserve"> je Raspberry Pi is </w:t>
      </w:r>
      <w:proofErr w:type="spellStart"/>
      <w:r w:rsidRPr="00F3531D">
        <w:rPr>
          <w:lang w:val="en-BE"/>
        </w:rPr>
        <w:t>bijgewerkt</w:t>
      </w:r>
      <w:proofErr w:type="spellEnd"/>
      <w:r w:rsidRPr="00F3531D">
        <w:rPr>
          <w:lang w:val="en-BE"/>
        </w:rPr>
        <w:t xml:space="preserve"> met de </w:t>
      </w:r>
      <w:proofErr w:type="spellStart"/>
      <w:r w:rsidRPr="00F3531D">
        <w:rPr>
          <w:lang w:val="en-BE"/>
        </w:rPr>
        <w:t>laatste</w:t>
      </w:r>
      <w:proofErr w:type="spellEnd"/>
      <w:r w:rsidRPr="00F3531D">
        <w:rPr>
          <w:lang w:val="en-BE"/>
        </w:rPr>
        <w:t xml:space="preserve"> software.</w:t>
      </w:r>
    </w:p>
    <w:p w14:paraId="29701254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Open </w:t>
      </w:r>
      <w:proofErr w:type="spellStart"/>
      <w:r w:rsidRPr="00F3531D">
        <w:rPr>
          <w:lang w:val="en-BE"/>
        </w:rPr>
        <w:t>een</w:t>
      </w:r>
      <w:proofErr w:type="spellEnd"/>
      <w:r w:rsidRPr="00F3531D">
        <w:rPr>
          <w:lang w:val="en-BE"/>
        </w:rPr>
        <w:t xml:space="preserve"> terminal en </w:t>
      </w:r>
      <w:proofErr w:type="spellStart"/>
      <w:r w:rsidRPr="00F3531D">
        <w:rPr>
          <w:lang w:val="en-BE"/>
        </w:rPr>
        <w:t>voer</w:t>
      </w:r>
      <w:proofErr w:type="spellEnd"/>
      <w:r w:rsidRPr="00F3531D">
        <w:rPr>
          <w:lang w:val="en-BE"/>
        </w:rPr>
        <w:t xml:space="preserve"> de </w:t>
      </w:r>
      <w:proofErr w:type="spellStart"/>
      <w:r w:rsidRPr="00F3531D">
        <w:rPr>
          <w:lang w:val="en-BE"/>
        </w:rPr>
        <w:t>volgende</w:t>
      </w:r>
      <w:proofErr w:type="spellEnd"/>
      <w:r w:rsidRPr="00F3531D">
        <w:rPr>
          <w:lang w:val="en-BE"/>
        </w:rPr>
        <w:t xml:space="preserve"> commando's </w:t>
      </w:r>
      <w:proofErr w:type="spellStart"/>
      <w:r w:rsidRPr="00F3531D">
        <w:rPr>
          <w:lang w:val="en-BE"/>
        </w:rPr>
        <w:t>uit</w:t>
      </w:r>
      <w:proofErr w:type="spellEnd"/>
      <w:r w:rsidRPr="00F3531D">
        <w:rPr>
          <w:lang w:val="en-BE"/>
        </w:rPr>
        <w:t xml:space="preserve"> om je </w:t>
      </w:r>
      <w:proofErr w:type="spellStart"/>
      <w:r w:rsidRPr="00F3531D">
        <w:rPr>
          <w:lang w:val="en-BE"/>
        </w:rPr>
        <w:t>systeem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bij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te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werken</w:t>
      </w:r>
      <w:proofErr w:type="spellEnd"/>
      <w:r w:rsidRPr="00F3531D">
        <w:rPr>
          <w:lang w:val="en-BE"/>
        </w:rPr>
        <w:t>:</w:t>
      </w:r>
    </w:p>
    <w:p w14:paraId="4B7BEC45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bash</w:t>
      </w:r>
    </w:p>
    <w:p w14:paraId="6C23DF0B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Code </w:t>
      </w:r>
      <w:proofErr w:type="spellStart"/>
      <w:r w:rsidRPr="00F3531D">
        <w:rPr>
          <w:lang w:val="en-BE"/>
        </w:rPr>
        <w:t>kopiëren</w:t>
      </w:r>
      <w:proofErr w:type="spellEnd"/>
    </w:p>
    <w:p w14:paraId="373089E1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sudo</w:t>
      </w:r>
      <w:proofErr w:type="spellEnd"/>
      <w:r w:rsidRPr="00F3531D">
        <w:rPr>
          <w:lang w:val="en-BE"/>
        </w:rPr>
        <w:t xml:space="preserve"> apt update</w:t>
      </w:r>
    </w:p>
    <w:p w14:paraId="5C265155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sudo</w:t>
      </w:r>
      <w:proofErr w:type="spellEnd"/>
      <w:r w:rsidRPr="00F3531D">
        <w:rPr>
          <w:lang w:val="en-BE"/>
        </w:rPr>
        <w:t xml:space="preserve"> apt upgrade</w:t>
      </w:r>
    </w:p>
    <w:p w14:paraId="450B067E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Installatie</w:t>
      </w:r>
      <w:proofErr w:type="spellEnd"/>
      <w:r w:rsidRPr="00F3531D">
        <w:rPr>
          <w:lang w:val="en-BE"/>
        </w:rPr>
        <w:t xml:space="preserve"> van </w:t>
      </w:r>
      <w:proofErr w:type="spellStart"/>
      <w:r w:rsidRPr="00F3531D">
        <w:rPr>
          <w:lang w:val="en-BE"/>
        </w:rPr>
        <w:t>vereiste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pakketten</w:t>
      </w:r>
      <w:proofErr w:type="spellEnd"/>
    </w:p>
    <w:p w14:paraId="5304D6BB" w14:textId="77777777" w:rsidR="00F3531D" w:rsidRPr="00F3531D" w:rsidRDefault="00F3531D" w:rsidP="00F3531D">
      <w:pPr>
        <w:rPr>
          <w:lang w:val="en-BE"/>
        </w:rPr>
      </w:pPr>
    </w:p>
    <w:p w14:paraId="7BAE9E4B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Installeer</w:t>
      </w:r>
      <w:proofErr w:type="spellEnd"/>
      <w:r w:rsidRPr="00F3531D">
        <w:rPr>
          <w:lang w:val="en-BE"/>
        </w:rPr>
        <w:t xml:space="preserve"> de </w:t>
      </w:r>
      <w:proofErr w:type="spellStart"/>
      <w:r w:rsidRPr="00F3531D">
        <w:rPr>
          <w:lang w:val="en-BE"/>
        </w:rPr>
        <w:t>vereiste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pakketten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voor</w:t>
      </w:r>
      <w:proofErr w:type="spellEnd"/>
      <w:r w:rsidRPr="00F3531D">
        <w:rPr>
          <w:lang w:val="en-BE"/>
        </w:rPr>
        <w:t xml:space="preserve"> het </w:t>
      </w:r>
      <w:proofErr w:type="spellStart"/>
      <w:r w:rsidRPr="00F3531D">
        <w:rPr>
          <w:lang w:val="en-BE"/>
        </w:rPr>
        <w:t>bouwen</w:t>
      </w:r>
      <w:proofErr w:type="spellEnd"/>
      <w:r w:rsidRPr="00F3531D">
        <w:rPr>
          <w:lang w:val="en-BE"/>
        </w:rPr>
        <w:t xml:space="preserve"> van </w:t>
      </w:r>
      <w:proofErr w:type="spellStart"/>
      <w:r w:rsidRPr="00F3531D">
        <w:rPr>
          <w:lang w:val="en-BE"/>
        </w:rPr>
        <w:t>stuurprogramma's</w:t>
      </w:r>
      <w:proofErr w:type="spellEnd"/>
      <w:r w:rsidRPr="00F3531D">
        <w:rPr>
          <w:lang w:val="en-BE"/>
        </w:rPr>
        <w:t>:</w:t>
      </w:r>
    </w:p>
    <w:p w14:paraId="74FBA5B1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bash</w:t>
      </w:r>
    </w:p>
    <w:p w14:paraId="751080A4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Code </w:t>
      </w:r>
      <w:proofErr w:type="spellStart"/>
      <w:r w:rsidRPr="00F3531D">
        <w:rPr>
          <w:lang w:val="en-BE"/>
        </w:rPr>
        <w:t>kopiëren</w:t>
      </w:r>
      <w:proofErr w:type="spellEnd"/>
    </w:p>
    <w:p w14:paraId="152411D6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sudo</w:t>
      </w:r>
      <w:proofErr w:type="spellEnd"/>
      <w:r w:rsidRPr="00F3531D">
        <w:rPr>
          <w:lang w:val="en-BE"/>
        </w:rPr>
        <w:t xml:space="preserve"> apt install dkms build-essential </w:t>
      </w:r>
      <w:proofErr w:type="spellStart"/>
      <w:r w:rsidRPr="00F3531D">
        <w:rPr>
          <w:lang w:val="en-BE"/>
        </w:rPr>
        <w:t>libelf</w:t>
      </w:r>
      <w:proofErr w:type="spellEnd"/>
      <w:r w:rsidRPr="00F3531D">
        <w:rPr>
          <w:lang w:val="en-BE"/>
        </w:rPr>
        <w:t xml:space="preserve">-dev </w:t>
      </w:r>
      <w:proofErr w:type="spellStart"/>
      <w:r w:rsidRPr="00F3531D">
        <w:rPr>
          <w:lang w:val="en-BE"/>
        </w:rPr>
        <w:t>linux</w:t>
      </w:r>
      <w:proofErr w:type="spellEnd"/>
      <w:r w:rsidRPr="00F3531D">
        <w:rPr>
          <w:lang w:val="en-BE"/>
        </w:rPr>
        <w:t>-headers-$(</w:t>
      </w:r>
      <w:proofErr w:type="spellStart"/>
      <w:r w:rsidRPr="00F3531D">
        <w:rPr>
          <w:lang w:val="en-BE"/>
        </w:rPr>
        <w:t>uname</w:t>
      </w:r>
      <w:proofErr w:type="spellEnd"/>
      <w:r w:rsidRPr="00F3531D">
        <w:rPr>
          <w:lang w:val="en-BE"/>
        </w:rPr>
        <w:t xml:space="preserve"> -r)</w:t>
      </w:r>
    </w:p>
    <w:p w14:paraId="23CCF4C4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Download de </w:t>
      </w:r>
      <w:proofErr w:type="spellStart"/>
      <w:r w:rsidRPr="00F3531D">
        <w:rPr>
          <w:lang w:val="en-BE"/>
        </w:rPr>
        <w:t>stuurprogramma's</w:t>
      </w:r>
      <w:proofErr w:type="spellEnd"/>
    </w:p>
    <w:p w14:paraId="08D6DB9F" w14:textId="77777777" w:rsidR="00F3531D" w:rsidRPr="00F3531D" w:rsidRDefault="00F3531D" w:rsidP="00F3531D">
      <w:pPr>
        <w:rPr>
          <w:lang w:val="en-BE"/>
        </w:rPr>
      </w:pPr>
    </w:p>
    <w:p w14:paraId="35B42320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Ga </w:t>
      </w:r>
      <w:proofErr w:type="spellStart"/>
      <w:r w:rsidRPr="00F3531D">
        <w:rPr>
          <w:lang w:val="en-BE"/>
        </w:rPr>
        <w:t>naar</w:t>
      </w:r>
      <w:proofErr w:type="spellEnd"/>
      <w:r w:rsidRPr="00F3531D">
        <w:rPr>
          <w:lang w:val="en-BE"/>
        </w:rPr>
        <w:t xml:space="preserve"> de GitHub-</w:t>
      </w:r>
      <w:proofErr w:type="spellStart"/>
      <w:r w:rsidRPr="00F3531D">
        <w:rPr>
          <w:lang w:val="en-BE"/>
        </w:rPr>
        <w:t>pagina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waar</w:t>
      </w:r>
      <w:proofErr w:type="spellEnd"/>
      <w:r w:rsidRPr="00F3531D">
        <w:rPr>
          <w:lang w:val="en-BE"/>
        </w:rPr>
        <w:t xml:space="preserve"> de </w:t>
      </w:r>
      <w:proofErr w:type="spellStart"/>
      <w:r w:rsidRPr="00F3531D">
        <w:rPr>
          <w:lang w:val="en-BE"/>
        </w:rPr>
        <w:t>stuurprogramma's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voor</w:t>
      </w:r>
      <w:proofErr w:type="spellEnd"/>
      <w:r w:rsidRPr="00F3531D">
        <w:rPr>
          <w:lang w:val="en-BE"/>
        </w:rPr>
        <w:t xml:space="preserve"> de ASUS USB-N13 C1 </w:t>
      </w:r>
      <w:proofErr w:type="spellStart"/>
      <w:r w:rsidRPr="00F3531D">
        <w:rPr>
          <w:lang w:val="en-BE"/>
        </w:rPr>
        <w:t>beschikbaar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zijn</w:t>
      </w:r>
      <w:proofErr w:type="spellEnd"/>
      <w:r w:rsidRPr="00F3531D">
        <w:rPr>
          <w:lang w:val="en-BE"/>
        </w:rPr>
        <w:t xml:space="preserve">. Je </w:t>
      </w:r>
      <w:proofErr w:type="spellStart"/>
      <w:r w:rsidRPr="00F3531D">
        <w:rPr>
          <w:lang w:val="en-BE"/>
        </w:rPr>
        <w:t>kunt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bijvoorbeeld</w:t>
      </w:r>
      <w:proofErr w:type="spellEnd"/>
      <w:r w:rsidRPr="00F3531D">
        <w:rPr>
          <w:lang w:val="en-BE"/>
        </w:rPr>
        <w:t xml:space="preserve"> de Realtek 8812au driver </w:t>
      </w:r>
      <w:proofErr w:type="spellStart"/>
      <w:r w:rsidRPr="00F3531D">
        <w:rPr>
          <w:lang w:val="en-BE"/>
        </w:rPr>
        <w:t>gebruiken</w:t>
      </w:r>
      <w:proofErr w:type="spellEnd"/>
      <w:r w:rsidRPr="00F3531D">
        <w:rPr>
          <w:lang w:val="en-BE"/>
        </w:rPr>
        <w:t>:</w:t>
      </w:r>
    </w:p>
    <w:p w14:paraId="5AB45D96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bash</w:t>
      </w:r>
    </w:p>
    <w:p w14:paraId="547730F6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Code </w:t>
      </w:r>
      <w:proofErr w:type="spellStart"/>
      <w:r w:rsidRPr="00F3531D">
        <w:rPr>
          <w:lang w:val="en-BE"/>
        </w:rPr>
        <w:t>kopiëren</w:t>
      </w:r>
      <w:proofErr w:type="spellEnd"/>
    </w:p>
    <w:p w14:paraId="7B9E35AA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git clone https://github.com/aircrack-ng/rtl8812au.git</w:t>
      </w:r>
    </w:p>
    <w:p w14:paraId="7F7DB4F6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Build en </w:t>
      </w:r>
      <w:proofErr w:type="spellStart"/>
      <w:r w:rsidRPr="00F3531D">
        <w:rPr>
          <w:lang w:val="en-BE"/>
        </w:rPr>
        <w:t>installeer</w:t>
      </w:r>
      <w:proofErr w:type="spellEnd"/>
      <w:r w:rsidRPr="00F3531D">
        <w:rPr>
          <w:lang w:val="en-BE"/>
        </w:rPr>
        <w:t xml:space="preserve"> de </w:t>
      </w:r>
      <w:proofErr w:type="spellStart"/>
      <w:r w:rsidRPr="00F3531D">
        <w:rPr>
          <w:lang w:val="en-BE"/>
        </w:rPr>
        <w:t>stuurprogramma's</w:t>
      </w:r>
      <w:proofErr w:type="spellEnd"/>
    </w:p>
    <w:p w14:paraId="14944B77" w14:textId="77777777" w:rsidR="00F3531D" w:rsidRPr="00F3531D" w:rsidRDefault="00F3531D" w:rsidP="00F3531D">
      <w:pPr>
        <w:rPr>
          <w:lang w:val="en-BE"/>
        </w:rPr>
      </w:pPr>
    </w:p>
    <w:p w14:paraId="181FBEB8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Navigeer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naar</w:t>
      </w:r>
      <w:proofErr w:type="spellEnd"/>
      <w:r w:rsidRPr="00F3531D">
        <w:rPr>
          <w:lang w:val="en-BE"/>
        </w:rPr>
        <w:t xml:space="preserve"> de directory </w:t>
      </w:r>
      <w:proofErr w:type="gramStart"/>
      <w:r w:rsidRPr="00F3531D">
        <w:rPr>
          <w:lang w:val="en-BE"/>
        </w:rPr>
        <w:t>van</w:t>
      </w:r>
      <w:proofErr w:type="gramEnd"/>
      <w:r w:rsidRPr="00F3531D">
        <w:rPr>
          <w:lang w:val="en-BE"/>
        </w:rPr>
        <w:t xml:space="preserve"> de </w:t>
      </w:r>
      <w:proofErr w:type="spellStart"/>
      <w:r w:rsidRPr="00F3531D">
        <w:rPr>
          <w:lang w:val="en-BE"/>
        </w:rPr>
        <w:t>gedownloade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stuurprogramma's</w:t>
      </w:r>
      <w:proofErr w:type="spellEnd"/>
      <w:r w:rsidRPr="00F3531D">
        <w:rPr>
          <w:lang w:val="en-BE"/>
        </w:rPr>
        <w:t xml:space="preserve"> en bouw </w:t>
      </w:r>
      <w:proofErr w:type="spellStart"/>
      <w:r w:rsidRPr="00F3531D">
        <w:rPr>
          <w:lang w:val="en-BE"/>
        </w:rPr>
        <w:t>deze</w:t>
      </w:r>
      <w:proofErr w:type="spellEnd"/>
      <w:r w:rsidRPr="00F3531D">
        <w:rPr>
          <w:lang w:val="en-BE"/>
        </w:rPr>
        <w:t>:</w:t>
      </w:r>
    </w:p>
    <w:p w14:paraId="14E44BF3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bash</w:t>
      </w:r>
    </w:p>
    <w:p w14:paraId="1542581C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Code </w:t>
      </w:r>
      <w:proofErr w:type="spellStart"/>
      <w:r w:rsidRPr="00F3531D">
        <w:rPr>
          <w:lang w:val="en-BE"/>
        </w:rPr>
        <w:t>kopiëren</w:t>
      </w:r>
      <w:proofErr w:type="spellEnd"/>
    </w:p>
    <w:p w14:paraId="2D3AF1CE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cd rtl8812au</w:t>
      </w:r>
    </w:p>
    <w:p w14:paraId="495B3830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sudo</w:t>
      </w:r>
      <w:proofErr w:type="spellEnd"/>
      <w:r w:rsidRPr="00F3531D">
        <w:rPr>
          <w:lang w:val="en-BE"/>
        </w:rPr>
        <w:t xml:space="preserve"> make </w:t>
      </w:r>
      <w:proofErr w:type="spellStart"/>
      <w:r w:rsidRPr="00F3531D">
        <w:rPr>
          <w:lang w:val="en-BE"/>
        </w:rPr>
        <w:t>dkms_install</w:t>
      </w:r>
      <w:proofErr w:type="spellEnd"/>
    </w:p>
    <w:p w14:paraId="4B8766CC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Controleren</w:t>
      </w:r>
      <w:proofErr w:type="spellEnd"/>
      <w:r w:rsidRPr="00F3531D">
        <w:rPr>
          <w:lang w:val="en-BE"/>
        </w:rPr>
        <w:t xml:space="preserve"> van de </w:t>
      </w:r>
      <w:proofErr w:type="spellStart"/>
      <w:r w:rsidRPr="00F3531D">
        <w:rPr>
          <w:lang w:val="en-BE"/>
        </w:rPr>
        <w:t>installatie</w:t>
      </w:r>
      <w:proofErr w:type="spellEnd"/>
    </w:p>
    <w:p w14:paraId="247F8663" w14:textId="77777777" w:rsidR="00F3531D" w:rsidRPr="00F3531D" w:rsidRDefault="00F3531D" w:rsidP="00F3531D">
      <w:pPr>
        <w:rPr>
          <w:lang w:val="en-BE"/>
        </w:rPr>
      </w:pPr>
    </w:p>
    <w:p w14:paraId="4B535B7B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Na het </w:t>
      </w:r>
      <w:proofErr w:type="spellStart"/>
      <w:r w:rsidRPr="00F3531D">
        <w:rPr>
          <w:lang w:val="en-BE"/>
        </w:rPr>
        <w:t>installeren</w:t>
      </w:r>
      <w:proofErr w:type="spellEnd"/>
      <w:r w:rsidRPr="00F3531D">
        <w:rPr>
          <w:lang w:val="en-BE"/>
        </w:rPr>
        <w:t xml:space="preserve"> van de </w:t>
      </w:r>
      <w:proofErr w:type="spellStart"/>
      <w:r w:rsidRPr="00F3531D">
        <w:rPr>
          <w:lang w:val="en-BE"/>
        </w:rPr>
        <w:t>stuurprogramma's</w:t>
      </w:r>
      <w:proofErr w:type="spellEnd"/>
      <w:r w:rsidRPr="00F3531D">
        <w:rPr>
          <w:lang w:val="en-BE"/>
        </w:rPr>
        <w:t xml:space="preserve">, </w:t>
      </w:r>
      <w:proofErr w:type="spellStart"/>
      <w:r w:rsidRPr="00F3531D">
        <w:rPr>
          <w:lang w:val="en-BE"/>
        </w:rPr>
        <w:t>moet</w:t>
      </w:r>
      <w:proofErr w:type="spellEnd"/>
      <w:r w:rsidRPr="00F3531D">
        <w:rPr>
          <w:lang w:val="en-BE"/>
        </w:rPr>
        <w:t xml:space="preserve"> je de USB-N13 C1 adapter </w:t>
      </w:r>
      <w:proofErr w:type="spellStart"/>
      <w:r w:rsidRPr="00F3531D">
        <w:rPr>
          <w:lang w:val="en-BE"/>
        </w:rPr>
        <w:t>aansluiten</w:t>
      </w:r>
      <w:proofErr w:type="spellEnd"/>
      <w:r w:rsidRPr="00F3531D">
        <w:rPr>
          <w:lang w:val="en-BE"/>
        </w:rPr>
        <w:t xml:space="preserve"> op je Raspberry Pi. </w:t>
      </w:r>
      <w:proofErr w:type="spellStart"/>
      <w:r w:rsidRPr="00F3531D">
        <w:rPr>
          <w:lang w:val="en-BE"/>
        </w:rPr>
        <w:t>Controleer</w:t>
      </w:r>
      <w:proofErr w:type="spellEnd"/>
      <w:r w:rsidRPr="00F3531D">
        <w:rPr>
          <w:lang w:val="en-BE"/>
        </w:rPr>
        <w:t xml:space="preserve"> of de adapter correct is </w:t>
      </w:r>
      <w:proofErr w:type="spellStart"/>
      <w:r w:rsidRPr="00F3531D">
        <w:rPr>
          <w:lang w:val="en-BE"/>
        </w:rPr>
        <w:t>geïnstalleerd</w:t>
      </w:r>
      <w:proofErr w:type="spellEnd"/>
      <w:r w:rsidRPr="00F3531D">
        <w:rPr>
          <w:lang w:val="en-BE"/>
        </w:rPr>
        <w:t xml:space="preserve"> door het </w:t>
      </w:r>
      <w:proofErr w:type="spellStart"/>
      <w:r w:rsidRPr="00F3531D">
        <w:rPr>
          <w:lang w:val="en-BE"/>
        </w:rPr>
        <w:t>volgende</w:t>
      </w:r>
      <w:proofErr w:type="spellEnd"/>
      <w:r w:rsidRPr="00F3531D">
        <w:rPr>
          <w:lang w:val="en-BE"/>
        </w:rPr>
        <w:t xml:space="preserve"> commando </w:t>
      </w:r>
      <w:proofErr w:type="spellStart"/>
      <w:r w:rsidRPr="00F3531D">
        <w:rPr>
          <w:lang w:val="en-BE"/>
        </w:rPr>
        <w:t>uit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te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voeren</w:t>
      </w:r>
      <w:proofErr w:type="spellEnd"/>
      <w:r w:rsidRPr="00F3531D">
        <w:rPr>
          <w:lang w:val="en-BE"/>
        </w:rPr>
        <w:t>:</w:t>
      </w:r>
    </w:p>
    <w:p w14:paraId="57E95D84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bash</w:t>
      </w:r>
    </w:p>
    <w:p w14:paraId="2EB57702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Code </w:t>
      </w:r>
      <w:proofErr w:type="spellStart"/>
      <w:r w:rsidRPr="00F3531D">
        <w:rPr>
          <w:lang w:val="en-BE"/>
        </w:rPr>
        <w:t>kopiëren</w:t>
      </w:r>
      <w:proofErr w:type="spellEnd"/>
    </w:p>
    <w:p w14:paraId="02A34A58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lsusb</w:t>
      </w:r>
      <w:proofErr w:type="spellEnd"/>
    </w:p>
    <w:p w14:paraId="4D67B170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Je </w:t>
      </w:r>
      <w:proofErr w:type="spellStart"/>
      <w:r w:rsidRPr="00F3531D">
        <w:rPr>
          <w:lang w:val="en-BE"/>
        </w:rPr>
        <w:t>zou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iets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moeten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zien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zoals</w:t>
      </w:r>
      <w:proofErr w:type="spellEnd"/>
      <w:r w:rsidRPr="00F3531D">
        <w:rPr>
          <w:lang w:val="en-BE"/>
        </w:rPr>
        <w:t xml:space="preserve"> "ASUS USB-N13 802.11n Network Adapter".</w:t>
      </w:r>
    </w:p>
    <w:p w14:paraId="1E0EFA9F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Netwerkconfiguratie</w:t>
      </w:r>
      <w:proofErr w:type="spellEnd"/>
    </w:p>
    <w:p w14:paraId="3FB16394" w14:textId="77777777" w:rsidR="00F3531D" w:rsidRPr="00F3531D" w:rsidRDefault="00F3531D" w:rsidP="00F3531D">
      <w:pPr>
        <w:rPr>
          <w:lang w:val="en-BE"/>
        </w:rPr>
      </w:pPr>
    </w:p>
    <w:p w14:paraId="1345F8FD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Gebruik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raspi</w:t>
      </w:r>
      <w:proofErr w:type="spellEnd"/>
      <w:r w:rsidRPr="00F3531D">
        <w:rPr>
          <w:lang w:val="en-BE"/>
        </w:rPr>
        <w:t xml:space="preserve">-config om de Wi-Fi in </w:t>
      </w:r>
      <w:proofErr w:type="spellStart"/>
      <w:r w:rsidRPr="00F3531D">
        <w:rPr>
          <w:lang w:val="en-BE"/>
        </w:rPr>
        <w:t>te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stellen</w:t>
      </w:r>
      <w:proofErr w:type="spellEnd"/>
      <w:r w:rsidRPr="00F3531D">
        <w:rPr>
          <w:lang w:val="en-BE"/>
        </w:rPr>
        <w:t>:</w:t>
      </w:r>
    </w:p>
    <w:p w14:paraId="7E6DBBAD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bash</w:t>
      </w:r>
    </w:p>
    <w:p w14:paraId="52C5DDC6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Code </w:t>
      </w:r>
      <w:proofErr w:type="spellStart"/>
      <w:r w:rsidRPr="00F3531D">
        <w:rPr>
          <w:lang w:val="en-BE"/>
        </w:rPr>
        <w:t>kopiëren</w:t>
      </w:r>
      <w:proofErr w:type="spellEnd"/>
    </w:p>
    <w:p w14:paraId="0BD9CD93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sudo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raspi</w:t>
      </w:r>
      <w:proofErr w:type="spellEnd"/>
      <w:r w:rsidRPr="00F3531D">
        <w:rPr>
          <w:lang w:val="en-BE"/>
        </w:rPr>
        <w:t>-config</w:t>
      </w:r>
    </w:p>
    <w:p w14:paraId="3DB02F4F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lastRenderedPageBreak/>
        <w:t xml:space="preserve">Ga </w:t>
      </w:r>
      <w:proofErr w:type="spellStart"/>
      <w:r w:rsidRPr="00F3531D">
        <w:rPr>
          <w:lang w:val="en-BE"/>
        </w:rPr>
        <w:t>naar</w:t>
      </w:r>
      <w:proofErr w:type="spellEnd"/>
      <w:r w:rsidRPr="00F3531D">
        <w:rPr>
          <w:lang w:val="en-BE"/>
        </w:rPr>
        <w:t xml:space="preserve"> "Network Options" en </w:t>
      </w:r>
      <w:proofErr w:type="spellStart"/>
      <w:r w:rsidRPr="00F3531D">
        <w:rPr>
          <w:lang w:val="en-BE"/>
        </w:rPr>
        <w:t>vervolgens</w:t>
      </w:r>
      <w:proofErr w:type="spellEnd"/>
      <w:r w:rsidRPr="00F3531D">
        <w:rPr>
          <w:lang w:val="en-BE"/>
        </w:rPr>
        <w:t xml:space="preserve"> "Wi-Fi" om je Wi-Fi-</w:t>
      </w:r>
      <w:proofErr w:type="spellStart"/>
      <w:r w:rsidRPr="00F3531D">
        <w:rPr>
          <w:lang w:val="en-BE"/>
        </w:rPr>
        <w:t>netwerk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te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configureren</w:t>
      </w:r>
      <w:proofErr w:type="spellEnd"/>
      <w:r w:rsidRPr="00F3531D">
        <w:rPr>
          <w:lang w:val="en-BE"/>
        </w:rPr>
        <w:t>.</w:t>
      </w:r>
    </w:p>
    <w:p w14:paraId="2B13B84D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Herstart</w:t>
      </w:r>
      <w:proofErr w:type="spellEnd"/>
      <w:r w:rsidRPr="00F3531D">
        <w:rPr>
          <w:lang w:val="en-BE"/>
        </w:rPr>
        <w:t xml:space="preserve"> je Raspberry Pi</w:t>
      </w:r>
    </w:p>
    <w:p w14:paraId="2E922A34" w14:textId="77777777" w:rsidR="00F3531D" w:rsidRPr="00F3531D" w:rsidRDefault="00F3531D" w:rsidP="00F3531D">
      <w:pPr>
        <w:rPr>
          <w:lang w:val="en-BE"/>
        </w:rPr>
      </w:pPr>
    </w:p>
    <w:p w14:paraId="3869EAA0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Na het </w:t>
      </w:r>
      <w:proofErr w:type="spellStart"/>
      <w:r w:rsidRPr="00F3531D">
        <w:rPr>
          <w:lang w:val="en-BE"/>
        </w:rPr>
        <w:t>instellen</w:t>
      </w:r>
      <w:proofErr w:type="spellEnd"/>
      <w:r w:rsidRPr="00F3531D">
        <w:rPr>
          <w:lang w:val="en-BE"/>
        </w:rPr>
        <w:t xml:space="preserve"> van de Wi-Fi </w:t>
      </w:r>
      <w:proofErr w:type="spellStart"/>
      <w:r w:rsidRPr="00F3531D">
        <w:rPr>
          <w:lang w:val="en-BE"/>
        </w:rPr>
        <w:t>moet</w:t>
      </w:r>
      <w:proofErr w:type="spellEnd"/>
      <w:r w:rsidRPr="00F3531D">
        <w:rPr>
          <w:lang w:val="en-BE"/>
        </w:rPr>
        <w:t xml:space="preserve"> je de Raspberry Pi </w:t>
      </w:r>
      <w:proofErr w:type="spellStart"/>
      <w:r w:rsidRPr="00F3531D">
        <w:rPr>
          <w:lang w:val="en-BE"/>
        </w:rPr>
        <w:t>opnieuw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opstarten</w:t>
      </w:r>
      <w:proofErr w:type="spellEnd"/>
      <w:r w:rsidRPr="00F3531D">
        <w:rPr>
          <w:lang w:val="en-BE"/>
        </w:rPr>
        <w:t>:</w:t>
      </w:r>
    </w:p>
    <w:p w14:paraId="525ADEE1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bash</w:t>
      </w:r>
    </w:p>
    <w:p w14:paraId="03254704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Code </w:t>
      </w:r>
      <w:proofErr w:type="spellStart"/>
      <w:r w:rsidRPr="00F3531D">
        <w:rPr>
          <w:lang w:val="en-BE"/>
        </w:rPr>
        <w:t>kopiëren</w:t>
      </w:r>
      <w:proofErr w:type="spellEnd"/>
    </w:p>
    <w:p w14:paraId="48221FCC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sudo</w:t>
      </w:r>
      <w:proofErr w:type="spellEnd"/>
      <w:r w:rsidRPr="00F3531D">
        <w:rPr>
          <w:lang w:val="en-BE"/>
        </w:rPr>
        <w:t xml:space="preserve"> reboot</w:t>
      </w:r>
    </w:p>
    <w:p w14:paraId="602AA98E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Na het </w:t>
      </w:r>
      <w:proofErr w:type="spellStart"/>
      <w:r w:rsidRPr="00F3531D">
        <w:rPr>
          <w:lang w:val="en-BE"/>
        </w:rPr>
        <w:t>herstarten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zou</w:t>
      </w:r>
      <w:proofErr w:type="spellEnd"/>
      <w:r w:rsidRPr="00F3531D">
        <w:rPr>
          <w:lang w:val="en-BE"/>
        </w:rPr>
        <w:t xml:space="preserve"> je Raspberry Pi </w:t>
      </w:r>
      <w:proofErr w:type="spellStart"/>
      <w:r w:rsidRPr="00F3531D">
        <w:rPr>
          <w:lang w:val="en-BE"/>
        </w:rPr>
        <w:t>verbinding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moeten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kunnen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maken</w:t>
      </w:r>
      <w:proofErr w:type="spellEnd"/>
      <w:r w:rsidRPr="00F3531D">
        <w:rPr>
          <w:lang w:val="en-BE"/>
        </w:rPr>
        <w:t xml:space="preserve"> met Wi-Fi via de ASUS USB-N13 C1 adapter. Als je </w:t>
      </w:r>
      <w:proofErr w:type="spellStart"/>
      <w:r w:rsidRPr="00F3531D">
        <w:rPr>
          <w:lang w:val="en-BE"/>
        </w:rPr>
        <w:t>problemen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tegenkomt</w:t>
      </w:r>
      <w:proofErr w:type="spellEnd"/>
      <w:r w:rsidRPr="00F3531D">
        <w:rPr>
          <w:lang w:val="en-BE"/>
        </w:rPr>
        <w:t xml:space="preserve">, </w:t>
      </w:r>
      <w:proofErr w:type="spellStart"/>
      <w:r w:rsidRPr="00F3531D">
        <w:rPr>
          <w:lang w:val="en-BE"/>
        </w:rPr>
        <w:t>kun</w:t>
      </w:r>
      <w:proofErr w:type="spellEnd"/>
      <w:r w:rsidRPr="00F3531D">
        <w:rPr>
          <w:lang w:val="en-BE"/>
        </w:rPr>
        <w:t xml:space="preserve"> je de </w:t>
      </w:r>
      <w:proofErr w:type="spellStart"/>
      <w:r w:rsidRPr="00F3531D">
        <w:rPr>
          <w:lang w:val="en-BE"/>
        </w:rPr>
        <w:t>logbestanden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controleren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voor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meer</w:t>
      </w:r>
      <w:proofErr w:type="spellEnd"/>
      <w:r w:rsidRPr="00F3531D">
        <w:rPr>
          <w:lang w:val="en-BE"/>
        </w:rPr>
        <w:t xml:space="preserve"> details:</w:t>
      </w:r>
    </w:p>
    <w:p w14:paraId="5FB79243" w14:textId="77777777" w:rsidR="00F3531D" w:rsidRPr="00F3531D" w:rsidRDefault="00F3531D" w:rsidP="00F3531D">
      <w:pPr>
        <w:rPr>
          <w:lang w:val="en-BE"/>
        </w:rPr>
      </w:pPr>
    </w:p>
    <w:p w14:paraId="207300D7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>bash</w:t>
      </w:r>
    </w:p>
    <w:p w14:paraId="76F3EC2D" w14:textId="77777777" w:rsidR="00F3531D" w:rsidRPr="00F3531D" w:rsidRDefault="00F3531D" w:rsidP="00F3531D">
      <w:pPr>
        <w:rPr>
          <w:lang w:val="en-BE"/>
        </w:rPr>
      </w:pPr>
      <w:r w:rsidRPr="00F3531D">
        <w:rPr>
          <w:lang w:val="en-BE"/>
        </w:rPr>
        <w:t xml:space="preserve">Code </w:t>
      </w:r>
      <w:proofErr w:type="spellStart"/>
      <w:r w:rsidRPr="00F3531D">
        <w:rPr>
          <w:lang w:val="en-BE"/>
        </w:rPr>
        <w:t>kopiëren</w:t>
      </w:r>
      <w:proofErr w:type="spellEnd"/>
    </w:p>
    <w:p w14:paraId="06B883C5" w14:textId="77777777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dmesg</w:t>
      </w:r>
      <w:proofErr w:type="spellEnd"/>
      <w:r w:rsidRPr="00F3531D">
        <w:rPr>
          <w:lang w:val="en-BE"/>
        </w:rPr>
        <w:t xml:space="preserve"> | grep 8812au</w:t>
      </w:r>
    </w:p>
    <w:p w14:paraId="7DCB8FF2" w14:textId="6FA3D522" w:rsidR="00F3531D" w:rsidRPr="00F3531D" w:rsidRDefault="00F3531D" w:rsidP="00F3531D">
      <w:pPr>
        <w:rPr>
          <w:lang w:val="en-BE"/>
        </w:rPr>
      </w:pPr>
      <w:proofErr w:type="spellStart"/>
      <w:r w:rsidRPr="00F3531D">
        <w:rPr>
          <w:lang w:val="en-BE"/>
        </w:rPr>
        <w:t>Dit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zou</w:t>
      </w:r>
      <w:proofErr w:type="spellEnd"/>
      <w:r w:rsidRPr="00F3531D">
        <w:rPr>
          <w:lang w:val="en-BE"/>
        </w:rPr>
        <w:t xml:space="preserve"> je </w:t>
      </w:r>
      <w:proofErr w:type="spellStart"/>
      <w:r w:rsidRPr="00F3531D">
        <w:rPr>
          <w:lang w:val="en-BE"/>
        </w:rPr>
        <w:t>een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gedetailleerde</w:t>
      </w:r>
      <w:proofErr w:type="spellEnd"/>
      <w:r w:rsidRPr="00F3531D">
        <w:rPr>
          <w:lang w:val="en-BE"/>
        </w:rPr>
        <w:t xml:space="preserve"> gids </w:t>
      </w:r>
      <w:proofErr w:type="spellStart"/>
      <w:r w:rsidRPr="00F3531D">
        <w:rPr>
          <w:lang w:val="en-BE"/>
        </w:rPr>
        <w:t>moeten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geven</w:t>
      </w:r>
      <w:proofErr w:type="spellEnd"/>
      <w:r w:rsidRPr="00F3531D">
        <w:rPr>
          <w:lang w:val="en-BE"/>
        </w:rPr>
        <w:t xml:space="preserve"> om de ASUS USB-N13 C1 </w:t>
      </w:r>
      <w:proofErr w:type="spellStart"/>
      <w:r w:rsidRPr="00F3531D">
        <w:rPr>
          <w:lang w:val="en-BE"/>
        </w:rPr>
        <w:t>draadloze</w:t>
      </w:r>
      <w:proofErr w:type="spellEnd"/>
      <w:r w:rsidRPr="00F3531D">
        <w:rPr>
          <w:lang w:val="en-BE"/>
        </w:rPr>
        <w:t xml:space="preserve"> adapter op je Raspberry Pi </w:t>
      </w:r>
      <w:proofErr w:type="spellStart"/>
      <w:r w:rsidRPr="00F3531D">
        <w:rPr>
          <w:lang w:val="en-BE"/>
        </w:rPr>
        <w:t>te</w:t>
      </w:r>
      <w:proofErr w:type="spellEnd"/>
      <w:r w:rsidRPr="00F3531D">
        <w:rPr>
          <w:lang w:val="en-BE"/>
        </w:rPr>
        <w:t xml:space="preserve"> </w:t>
      </w:r>
      <w:proofErr w:type="spellStart"/>
      <w:r w:rsidRPr="00F3531D">
        <w:rPr>
          <w:lang w:val="en-BE"/>
        </w:rPr>
        <w:t>installeren</w:t>
      </w:r>
      <w:proofErr w:type="spellEnd"/>
      <w:r w:rsidRPr="00F3531D">
        <w:rPr>
          <w:lang w:val="en-BE"/>
        </w:rPr>
        <w:t>.</w:t>
      </w:r>
    </w:p>
    <w:p w14:paraId="73EB69E4" w14:textId="77777777" w:rsidR="00F3531D" w:rsidRPr="00F3531D" w:rsidRDefault="00F3531D" w:rsidP="000E5324">
      <w:pPr>
        <w:pStyle w:val="Heading3"/>
      </w:pPr>
    </w:p>
    <w:p w14:paraId="4E219827" w14:textId="77777777" w:rsidR="00A77940" w:rsidRPr="0028333C" w:rsidRDefault="00A77940">
      <w:pPr>
        <w:tabs>
          <w:tab w:val="clear" w:pos="9016"/>
        </w:tabs>
        <w:spacing w:after="160" w:line="259" w:lineRule="auto"/>
      </w:pPr>
      <w:r w:rsidRPr="0028333C">
        <w:br w:type="page"/>
      </w:r>
    </w:p>
    <w:p w14:paraId="2D58DA84" w14:textId="37AEF609" w:rsidR="00BE02A5" w:rsidRDefault="00A77940" w:rsidP="00A77940">
      <w:pPr>
        <w:pStyle w:val="Heading2"/>
      </w:pPr>
      <w:bookmarkStart w:id="15" w:name="_Toc168839513"/>
      <w:r>
        <w:lastRenderedPageBreak/>
        <w:t>3D Print</w:t>
      </w:r>
      <w:bookmarkEnd w:id="15"/>
    </w:p>
    <w:p w14:paraId="67408B9C" w14:textId="599FD962" w:rsidR="00A77940" w:rsidRDefault="00A77940" w:rsidP="00A77940">
      <w:pPr>
        <w:rPr>
          <w:lang w:val="en-GB"/>
        </w:rPr>
      </w:pPr>
      <w:r>
        <w:rPr>
          <w:lang w:val="en-GB"/>
        </w:rPr>
        <w:t>Hardware Ender 3V3</w:t>
      </w:r>
    </w:p>
    <w:p w14:paraId="55EE06E8" w14:textId="77777777" w:rsidR="00A77940" w:rsidRDefault="00A77940" w:rsidP="00A77940">
      <w:pPr>
        <w:rPr>
          <w:lang w:val="en-GB"/>
        </w:rPr>
      </w:pPr>
    </w:p>
    <w:p w14:paraId="3C5E6DB0" w14:textId="4EF6B100" w:rsidR="00A77940" w:rsidRPr="00716F7C" w:rsidRDefault="00CA66D5" w:rsidP="00CA66D5">
      <w:pPr>
        <w:pStyle w:val="Heading3"/>
        <w:rPr>
          <w:lang w:val="en-GB"/>
        </w:rPr>
      </w:pPr>
      <w:bookmarkStart w:id="16" w:name="_Toc168839514"/>
      <w:r w:rsidRPr="00716F7C">
        <w:rPr>
          <w:lang w:val="en-GB"/>
        </w:rPr>
        <w:t>Controller</w:t>
      </w:r>
      <w:bookmarkEnd w:id="16"/>
    </w:p>
    <w:p w14:paraId="304C7723" w14:textId="77777777" w:rsidR="00CA66D5" w:rsidRPr="00716F7C" w:rsidRDefault="00CA66D5" w:rsidP="00CA66D5">
      <w:pPr>
        <w:rPr>
          <w:lang w:val="en-GB"/>
        </w:rPr>
      </w:pPr>
    </w:p>
    <w:p w14:paraId="4720F7AA" w14:textId="548A4E6E" w:rsidR="00CA66D5" w:rsidRPr="00716F7C" w:rsidRDefault="00CA66D5" w:rsidP="00CA66D5">
      <w:pPr>
        <w:rPr>
          <w:lang w:val="en-GB"/>
        </w:rPr>
      </w:pPr>
      <w:r w:rsidRPr="00716F7C">
        <w:rPr>
          <w:lang w:val="en-GB"/>
        </w:rPr>
        <w:t>Base</w:t>
      </w:r>
    </w:p>
    <w:p w14:paraId="7C73B697" w14:textId="67DA909A" w:rsidR="00CA66D5" w:rsidRDefault="00CA66D5" w:rsidP="00CA66D5">
      <w:r>
        <w:rPr>
          <w:noProof/>
          <w:lang w:val="en-GB"/>
        </w:rPr>
        <w:drawing>
          <wp:inline distT="0" distB="0" distL="0" distR="0" wp14:anchorId="0BF8C1DD" wp14:editId="5982F0D4">
            <wp:extent cx="5715000" cy="3156585"/>
            <wp:effectExtent l="0" t="0" r="0" b="0"/>
            <wp:docPr id="36996042" name="Picture 9" descr="A grey rectangular object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6042" name="Picture 9" descr="A grey rectangular object with ho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2998" w14:textId="2577094C" w:rsidR="00CA66D5" w:rsidRDefault="00CA66D5" w:rsidP="00CA66D5">
      <w:r>
        <w:t>Top</w:t>
      </w:r>
    </w:p>
    <w:p w14:paraId="0C4987A8" w14:textId="46EA48CC" w:rsidR="00CA66D5" w:rsidRPr="00CA66D5" w:rsidRDefault="004C3470" w:rsidP="00CA66D5">
      <w:r>
        <w:rPr>
          <w:noProof/>
          <w:lang w:val="en-GB"/>
        </w:rPr>
        <w:drawing>
          <wp:inline distT="0" distB="0" distL="0" distR="0" wp14:anchorId="24F7A6AF" wp14:editId="29A5D256">
            <wp:extent cx="5715000" cy="3168015"/>
            <wp:effectExtent l="0" t="0" r="0" b="0"/>
            <wp:docPr id="456397388" name="Picture 22" descr="A grey rectangular object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97388" name="Picture 22" descr="A grey rectangular object with ho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4BE2" w14:textId="77777777" w:rsidR="00CA66D5" w:rsidRDefault="00CA66D5" w:rsidP="00A77940">
      <w:pPr>
        <w:rPr>
          <w:lang w:val="en-GB"/>
        </w:rPr>
      </w:pPr>
    </w:p>
    <w:p w14:paraId="792F9B66" w14:textId="77777777" w:rsidR="004C3470" w:rsidRDefault="004C3470">
      <w:pPr>
        <w:tabs>
          <w:tab w:val="clear" w:pos="9016"/>
        </w:tabs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en-GB"/>
        </w:rPr>
      </w:pPr>
      <w:r>
        <w:rPr>
          <w:lang w:val="en-GB"/>
        </w:rPr>
        <w:br w:type="page"/>
      </w:r>
    </w:p>
    <w:p w14:paraId="0FDCC875" w14:textId="3C433406" w:rsidR="00CA66D5" w:rsidRDefault="00CA66D5" w:rsidP="00CA66D5">
      <w:pPr>
        <w:pStyle w:val="Heading3"/>
        <w:rPr>
          <w:lang w:val="en-GB"/>
        </w:rPr>
      </w:pPr>
      <w:bookmarkStart w:id="17" w:name="_Toc168839515"/>
      <w:proofErr w:type="spellStart"/>
      <w:r>
        <w:rPr>
          <w:lang w:val="en-GB"/>
        </w:rPr>
        <w:lastRenderedPageBreak/>
        <w:t>EyeSupport</w:t>
      </w:r>
      <w:bookmarkEnd w:id="17"/>
      <w:proofErr w:type="spellEnd"/>
    </w:p>
    <w:p w14:paraId="196E70BC" w14:textId="77777777" w:rsidR="00A77940" w:rsidRDefault="00A77940" w:rsidP="00A77940">
      <w:pPr>
        <w:rPr>
          <w:lang w:val="en-GB"/>
        </w:rPr>
      </w:pPr>
    </w:p>
    <w:p w14:paraId="1AE52C35" w14:textId="205AC61D" w:rsidR="00A77940" w:rsidRPr="00A77940" w:rsidRDefault="00A77940" w:rsidP="00A77940">
      <w:pPr>
        <w:rPr>
          <w:lang w:val="en-GB"/>
        </w:rPr>
      </w:pPr>
    </w:p>
    <w:sectPr w:rsidR="00A77940" w:rsidRPr="00A77940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31301D" w14:textId="77777777" w:rsidR="00795833" w:rsidRDefault="00795833" w:rsidP="0021620B">
      <w:r>
        <w:separator/>
      </w:r>
    </w:p>
  </w:endnote>
  <w:endnote w:type="continuationSeparator" w:id="0">
    <w:p w14:paraId="5208F7BA" w14:textId="77777777" w:rsidR="00795833" w:rsidRDefault="00795833" w:rsidP="00216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">
    <w:altName w:val="Segoe UI"/>
    <w:panose1 w:val="020B06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EC371B" w14:textId="77777777" w:rsidR="008C2DE7" w:rsidRDefault="008C2D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CF6E9" w14:textId="77777777" w:rsidR="008C2DE7" w:rsidRDefault="008C2D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5696C" w14:textId="77777777" w:rsidR="008C2DE7" w:rsidRDefault="008C2DE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6698BA" w14:textId="37408C80" w:rsidR="0073012D" w:rsidRDefault="0073012D">
    <w:pPr>
      <w:pStyle w:val="Footer"/>
    </w:pPr>
    <w:r w:rsidRPr="008943A1">
      <w:rPr>
        <w:noProof/>
        <w:color w:val="4472C4" w:themeColor="accent1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8448841" wp14:editId="082BF424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416361855" name="Group 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2070201438" name="Rectangle 2070201438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3596056" name="Text Box 64359605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48A3F" w14:textId="3A21AD3B" w:rsidR="0073012D" w:rsidRPr="00A17DB1" w:rsidRDefault="008C2DE7">
                            <w:pPr>
                              <w:pStyle w:val="Footer"/>
                              <w:jc w:val="right"/>
                              <w:rPr>
                                <w:lang w:val="en-GB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lang w:val="en-GB"/>
                                </w:rPr>
                                <w:alias w:val="Title"/>
                                <w:tag w:val=""/>
                                <w:id w:val="-134300339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8333C">
                                  <w:rPr>
                                    <w:caps/>
                                    <w:color w:val="4472C4" w:themeColor="accent1"/>
                                    <w:sz w:val="20"/>
                                    <w:lang w:val="en-GB"/>
                                  </w:rPr>
                                  <w:t>IOT Project: Keep An eye on it</w:t>
                                </w:r>
                              </w:sdtContent>
                            </w:sdt>
                            <w:r w:rsidR="0073012D" w:rsidRPr="00A17DB1">
                              <w:rPr>
                                <w:caps/>
                                <w:color w:val="808080" w:themeColor="background1" w:themeShade="80"/>
                                <w:sz w:val="20"/>
                                <w:lang w:val="en-GB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</w:rPr>
                                <w:alias w:val="Subtitle"/>
                                <w:tag w:val=""/>
                                <w:id w:val="25595290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A6350" w:rsidRPr="00A17DB1">
                                  <w:rPr>
                                    <w:color w:val="808080" w:themeColor="background1" w:themeShade="80"/>
                                    <w:sz w:val="20"/>
                                    <w:lang w:val="en-GB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448841" id="Group 57" o:spid="_x0000_s1035" style="position:absolute;margin-left:434.8pt;margin-top:0;width:486pt;height:21.6pt;z-index:251663360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">
              <v:rect id="Rectangle 2070201438" o:spid="_x0000_s1036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43596056" o:spid="_x0000_s1037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" filled="f" stroked="f" strokeweight=".5pt">
                <v:textbox style="mso-fit-shape-to-text:t" inset="0,,0">
                  <w:txbxContent>
                    <w:p w14:paraId="69348A3F" w14:textId="3A21AD3B" w:rsidR="0073012D" w:rsidRPr="00A17DB1" w:rsidRDefault="008C2DE7">
                      <w:pPr>
                        <w:pStyle w:val="Footer"/>
                        <w:jc w:val="right"/>
                        <w:rPr>
                          <w:lang w:val="en-GB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lang w:val="en-GB"/>
                          </w:rPr>
                          <w:alias w:val="Title"/>
                          <w:tag w:val=""/>
                          <w:id w:val="-134300339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28333C">
                            <w:rPr>
                              <w:caps/>
                              <w:color w:val="4472C4" w:themeColor="accent1"/>
                              <w:sz w:val="20"/>
                              <w:lang w:val="en-GB"/>
                            </w:rPr>
                            <w:t>IOT Project: Keep An eye on it</w:t>
                          </w:r>
                        </w:sdtContent>
                      </w:sdt>
                      <w:r w:rsidR="0073012D" w:rsidRPr="00A17DB1">
                        <w:rPr>
                          <w:caps/>
                          <w:color w:val="808080" w:themeColor="background1" w:themeShade="80"/>
                          <w:sz w:val="20"/>
                          <w:lang w:val="en-GB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</w:rPr>
                          <w:alias w:val="Subtitle"/>
                          <w:tag w:val=""/>
                          <w:id w:val="255952902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2A6350" w:rsidRPr="00A17DB1">
                            <w:rPr>
                              <w:color w:val="808080" w:themeColor="background1" w:themeShade="80"/>
                              <w:sz w:val="20"/>
                              <w:lang w:val="en-GB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 w:rsidR="00A17DB1">
      <w:t>Jens Danneels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34B7B" w14:textId="77777777" w:rsidR="00795833" w:rsidRDefault="00795833" w:rsidP="0021620B">
      <w:r>
        <w:separator/>
      </w:r>
    </w:p>
  </w:footnote>
  <w:footnote w:type="continuationSeparator" w:id="0">
    <w:p w14:paraId="76F7DDB1" w14:textId="77777777" w:rsidR="00795833" w:rsidRDefault="00795833" w:rsidP="00216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25BFE" w14:textId="77777777" w:rsidR="008C2DE7" w:rsidRDefault="008C2D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1CF94E" w14:textId="77777777" w:rsidR="008C2DE7" w:rsidRDefault="008C2D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D452C4" w14:textId="77777777" w:rsidR="008C2DE7" w:rsidRDefault="008C2DE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C2914" w14:textId="696806CC" w:rsidR="0073012D" w:rsidRDefault="00223954">
    <w:pPr>
      <w:pStyle w:val="Header"/>
      <w:jc w:val="right"/>
      <w:rPr>
        <w:color w:val="8496B0" w:themeColor="text2" w:themeTint="99"/>
        <w:szCs w:val="24"/>
      </w:rPr>
    </w:pPr>
    <w:r>
      <w:rPr>
        <w:rFonts w:ascii="Segoe UI Symbol" w:hAnsi="Segoe UI Symbol"/>
        <w:color w:val="8496B0" w:themeColor="text2" w:themeTint="99"/>
        <w:sz w:val="144"/>
        <w:szCs w:val="144"/>
      </w:rPr>
      <w:t xml:space="preserve">  </w:t>
    </w:r>
    <w:r w:rsidR="0073012D">
      <w:rPr>
        <w:noProof/>
        <w:color w:val="8496B0" w:themeColor="text2" w:themeTint="99"/>
        <w:szCs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FE981C2" wp14:editId="490A6245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610116798" name="Group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341793706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73447731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847736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9273529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32151633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303323" name="Text Box 22303323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1CA58" w14:textId="77777777" w:rsidR="0073012D" w:rsidRDefault="0073012D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FE981C2" id="Group 17" o:spid="_x0000_s1028" style="position:absolute;left:0;text-align:left;margin-left:0;margin-top:22.4pt;width:57.6pt;height:58.3pt;z-index:251665408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">
              <v:shape id="Freeform 71" o:spid="_x0000_s1029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reeform 72" o:spid="_x0000_s1030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reeform 73" o:spid="_x0000_s1031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reeform 74" o:spid="_x0000_s1032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reeform 75" o:spid="_x0000_s1033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303323" o:spid="_x0000_s1034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" filled="f" stroked="f" strokeweight=".5pt">
                <v:textbox inset="0,0,0,0">
                  <w:txbxContent>
                    <w:p w14:paraId="1941CA58" w14:textId="77777777" w:rsidR="0073012D" w:rsidRDefault="0073012D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separate"/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t>2</w:t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14:paraId="7CD0C3DF" w14:textId="078B1A7B" w:rsidR="0073012D" w:rsidRDefault="007301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903A5"/>
    <w:multiLevelType w:val="hybridMultilevel"/>
    <w:tmpl w:val="0F78B456"/>
    <w:lvl w:ilvl="0" w:tplc="EFD0A572">
      <w:start w:val="1"/>
      <w:numFmt w:val="bullet"/>
      <w:pStyle w:val="Headingwithcolor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94CFA50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44C126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FC40F2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EEA71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896DE0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53EEF9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166407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E0BE6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48B6C44"/>
    <w:multiLevelType w:val="hybridMultilevel"/>
    <w:tmpl w:val="94480D7A"/>
    <w:lvl w:ilvl="0" w:tplc="87FEB2F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1F68B7C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65C9030"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C5E423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4A0C1CE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85E260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CB43E7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66C2CD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B64B6F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96474BA"/>
    <w:multiLevelType w:val="hybridMultilevel"/>
    <w:tmpl w:val="C1E6474E"/>
    <w:lvl w:ilvl="0" w:tplc="E3F6D4F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E84C5A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020FB9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65C573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E8CFF2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76AFE1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F5473B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B4E259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404FD9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121E3971"/>
    <w:multiLevelType w:val="hybridMultilevel"/>
    <w:tmpl w:val="28443ECC"/>
    <w:lvl w:ilvl="0" w:tplc="82EE6B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B245B"/>
    <w:multiLevelType w:val="hybridMultilevel"/>
    <w:tmpl w:val="F98AA864"/>
    <w:lvl w:ilvl="0" w:tplc="A2F03F1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28D00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AEADA4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9604EB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C8207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B4EA6C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206466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882691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F86D95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4EA7BC4"/>
    <w:multiLevelType w:val="hybridMultilevel"/>
    <w:tmpl w:val="C54EF1FA"/>
    <w:lvl w:ilvl="0" w:tplc="B33A6C8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C20E92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B896B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636501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D3E4D5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9B48B6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7BA000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5CC0E5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A4E85F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15395D98"/>
    <w:multiLevelType w:val="hybridMultilevel"/>
    <w:tmpl w:val="D66C8F4A"/>
    <w:lvl w:ilvl="0" w:tplc="A8DA3BD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138121A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209662"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7A6E22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F9C756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0C8BD8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916F16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218CB1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7184E9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15657F70"/>
    <w:multiLevelType w:val="hybridMultilevel"/>
    <w:tmpl w:val="971EE6C0"/>
    <w:lvl w:ilvl="0" w:tplc="F8125B46">
      <w:start w:val="1"/>
      <w:numFmt w:val="decimal"/>
      <w:lvlText w:val="%1."/>
      <w:lvlJc w:val="left"/>
      <w:pPr>
        <w:ind w:left="392" w:hanging="392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highlight w:val="lightGray"/>
        <w:lang w:val="nl-BE" w:eastAsia="nl-BE" w:bidi="nl-BE"/>
      </w:rPr>
    </w:lvl>
    <w:lvl w:ilvl="1" w:tplc="37AE5FA2">
      <w:numFmt w:val="bullet"/>
      <w:lvlText w:val="•"/>
      <w:lvlJc w:val="left"/>
      <w:pPr>
        <w:ind w:left="1360" w:hanging="392"/>
      </w:pPr>
      <w:rPr>
        <w:rFonts w:hint="default"/>
        <w:lang w:val="nl-BE" w:eastAsia="nl-BE" w:bidi="nl-BE"/>
      </w:rPr>
    </w:lvl>
    <w:lvl w:ilvl="2" w:tplc="48DEFC44">
      <w:numFmt w:val="bullet"/>
      <w:lvlText w:val="•"/>
      <w:lvlJc w:val="left"/>
      <w:pPr>
        <w:ind w:left="2319" w:hanging="392"/>
      </w:pPr>
      <w:rPr>
        <w:rFonts w:hint="default"/>
        <w:lang w:val="nl-BE" w:eastAsia="nl-BE" w:bidi="nl-BE"/>
      </w:rPr>
    </w:lvl>
    <w:lvl w:ilvl="3" w:tplc="66A0A230">
      <w:numFmt w:val="bullet"/>
      <w:lvlText w:val="•"/>
      <w:lvlJc w:val="left"/>
      <w:pPr>
        <w:ind w:left="3277" w:hanging="392"/>
      </w:pPr>
      <w:rPr>
        <w:rFonts w:hint="default"/>
        <w:lang w:val="nl-BE" w:eastAsia="nl-BE" w:bidi="nl-BE"/>
      </w:rPr>
    </w:lvl>
    <w:lvl w:ilvl="4" w:tplc="83688ADA">
      <w:numFmt w:val="bullet"/>
      <w:lvlText w:val="•"/>
      <w:lvlJc w:val="left"/>
      <w:pPr>
        <w:ind w:left="4236" w:hanging="392"/>
      </w:pPr>
      <w:rPr>
        <w:rFonts w:hint="default"/>
        <w:lang w:val="nl-BE" w:eastAsia="nl-BE" w:bidi="nl-BE"/>
      </w:rPr>
    </w:lvl>
    <w:lvl w:ilvl="5" w:tplc="4DE00CAA">
      <w:numFmt w:val="bullet"/>
      <w:lvlText w:val="•"/>
      <w:lvlJc w:val="left"/>
      <w:pPr>
        <w:ind w:left="5195" w:hanging="392"/>
      </w:pPr>
      <w:rPr>
        <w:rFonts w:hint="default"/>
        <w:lang w:val="nl-BE" w:eastAsia="nl-BE" w:bidi="nl-BE"/>
      </w:rPr>
    </w:lvl>
    <w:lvl w:ilvl="6" w:tplc="2C484738">
      <w:numFmt w:val="bullet"/>
      <w:lvlText w:val="•"/>
      <w:lvlJc w:val="left"/>
      <w:pPr>
        <w:ind w:left="6153" w:hanging="392"/>
      </w:pPr>
      <w:rPr>
        <w:rFonts w:hint="default"/>
        <w:lang w:val="nl-BE" w:eastAsia="nl-BE" w:bidi="nl-BE"/>
      </w:rPr>
    </w:lvl>
    <w:lvl w:ilvl="7" w:tplc="98EAE14C">
      <w:numFmt w:val="bullet"/>
      <w:lvlText w:val="•"/>
      <w:lvlJc w:val="left"/>
      <w:pPr>
        <w:ind w:left="7112" w:hanging="392"/>
      </w:pPr>
      <w:rPr>
        <w:rFonts w:hint="default"/>
        <w:lang w:val="nl-BE" w:eastAsia="nl-BE" w:bidi="nl-BE"/>
      </w:rPr>
    </w:lvl>
    <w:lvl w:ilvl="8" w:tplc="9D6E181A">
      <w:numFmt w:val="bullet"/>
      <w:lvlText w:val="•"/>
      <w:lvlJc w:val="left"/>
      <w:pPr>
        <w:ind w:left="8071" w:hanging="392"/>
      </w:pPr>
      <w:rPr>
        <w:rFonts w:hint="default"/>
        <w:lang w:val="nl-BE" w:eastAsia="nl-BE" w:bidi="nl-BE"/>
      </w:rPr>
    </w:lvl>
  </w:abstractNum>
  <w:abstractNum w:abstractNumId="8" w15:restartNumberingAfterBreak="0">
    <w:nsid w:val="179F5102"/>
    <w:multiLevelType w:val="hybridMultilevel"/>
    <w:tmpl w:val="E26619B6"/>
    <w:lvl w:ilvl="0" w:tplc="9B1C2B4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6D6E9D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072F7C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4867D5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E263EA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0706E9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314763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258949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50C55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19464413"/>
    <w:multiLevelType w:val="hybridMultilevel"/>
    <w:tmpl w:val="82241E20"/>
    <w:lvl w:ilvl="0" w:tplc="139C9B1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07A60B8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8242A94"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D2C915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3481FE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59EB1F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5C4752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C2EFB5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3E8AC7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1B11193F"/>
    <w:multiLevelType w:val="hybridMultilevel"/>
    <w:tmpl w:val="66706C18"/>
    <w:lvl w:ilvl="0" w:tplc="2C4224F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C32729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86E2D3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FC6674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7B60EE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F44D56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A6C34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B22FFC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E6413C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1D4A5F09"/>
    <w:multiLevelType w:val="hybridMultilevel"/>
    <w:tmpl w:val="4074FE7E"/>
    <w:lvl w:ilvl="0" w:tplc="DADE1C3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2720FA4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8604FB4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624AA24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A967D4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90CDC0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0D00E5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98DF5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5B66FA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222C28AC"/>
    <w:multiLevelType w:val="hybridMultilevel"/>
    <w:tmpl w:val="244CDD2C"/>
    <w:lvl w:ilvl="0" w:tplc="76BC902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B0A971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CB450A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750F51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30C22B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3D4324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C6CBEB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B3624E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86EF83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23F652B1"/>
    <w:multiLevelType w:val="hybridMultilevel"/>
    <w:tmpl w:val="31142634"/>
    <w:lvl w:ilvl="0" w:tplc="E19E0E1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1C6D6C8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5D44DB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D98D09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66192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9C6470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4ECFC1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CF8715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CCE89B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2591664D"/>
    <w:multiLevelType w:val="hybridMultilevel"/>
    <w:tmpl w:val="BCB4BA44"/>
    <w:lvl w:ilvl="0" w:tplc="428094E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E12B9E0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C648D1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B67FA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6CE185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1C676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32663D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A8783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64A83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273E2C94"/>
    <w:multiLevelType w:val="hybridMultilevel"/>
    <w:tmpl w:val="B18CD870"/>
    <w:lvl w:ilvl="0" w:tplc="FA88F17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F7467F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AE0716C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FFEFF0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8FEED8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DDCDB5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DF80B2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168809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20AC6F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28CD69EE"/>
    <w:multiLevelType w:val="hybridMultilevel"/>
    <w:tmpl w:val="392A842C"/>
    <w:lvl w:ilvl="0" w:tplc="26281B7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9B01CA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6A2A05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19AC7D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AA66CE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72FF0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2101ED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1603D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D889D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28F91FF7"/>
    <w:multiLevelType w:val="hybridMultilevel"/>
    <w:tmpl w:val="01EC2CDA"/>
    <w:lvl w:ilvl="0" w:tplc="0CB83DE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9E9918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7046494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E86717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1905E9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60809E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53CBE0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E84479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CC6A1A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0863554"/>
    <w:multiLevelType w:val="hybridMultilevel"/>
    <w:tmpl w:val="1240963C"/>
    <w:lvl w:ilvl="0" w:tplc="21285DA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A20471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570551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8EAF48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55CCB7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51C4F3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13E666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56EF1D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222BD4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37AE47A6"/>
    <w:multiLevelType w:val="hybridMultilevel"/>
    <w:tmpl w:val="FDAC49A2"/>
    <w:lvl w:ilvl="0" w:tplc="2DC0A40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C0EFFEA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2106D6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FDC77C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D60500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948FFF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CDC9AC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13245D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EA02F9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3B7A7DB5"/>
    <w:multiLevelType w:val="hybridMultilevel"/>
    <w:tmpl w:val="C250195E"/>
    <w:lvl w:ilvl="0" w:tplc="B36E175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3FC1430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F5A78D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41CECE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7AA9B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6A8689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33A4AC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8708FD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E246EA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3DB51854"/>
    <w:multiLevelType w:val="hybridMultilevel"/>
    <w:tmpl w:val="181A09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F1344C"/>
    <w:multiLevelType w:val="hybridMultilevel"/>
    <w:tmpl w:val="2D965C88"/>
    <w:lvl w:ilvl="0" w:tplc="3C2CBA7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31E6B2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928368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9B04AC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72A379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1B4343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B6CA72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E14354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C0EECA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40814DED"/>
    <w:multiLevelType w:val="hybridMultilevel"/>
    <w:tmpl w:val="A6A46E42"/>
    <w:lvl w:ilvl="0" w:tplc="5620A3F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088FC66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7EAFAF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0EE605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F1AED8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80284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04EE29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E70C55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5B03BE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40D73D10"/>
    <w:multiLevelType w:val="hybridMultilevel"/>
    <w:tmpl w:val="B3CAF390"/>
    <w:lvl w:ilvl="0" w:tplc="7968317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50C764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C0BD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F90259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B2A303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078920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F98455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66CCDB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BEA97B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 w15:restartNumberingAfterBreak="0">
    <w:nsid w:val="4C870C1D"/>
    <w:multiLevelType w:val="hybridMultilevel"/>
    <w:tmpl w:val="BAFCC5BE"/>
    <w:lvl w:ilvl="0" w:tplc="B42A289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6AC7D70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C04922"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B9467F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6EF67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8E830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FF45F0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05C88B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284F63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 w15:restartNumberingAfterBreak="0">
    <w:nsid w:val="4D9D3515"/>
    <w:multiLevelType w:val="hybridMultilevel"/>
    <w:tmpl w:val="4FC82668"/>
    <w:lvl w:ilvl="0" w:tplc="C0CC081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4D4D8B0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808ADC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2C0F2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90400B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1E21C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660CF9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4F21C6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7CAB67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7" w15:restartNumberingAfterBreak="0">
    <w:nsid w:val="4E8D29F8"/>
    <w:multiLevelType w:val="hybridMultilevel"/>
    <w:tmpl w:val="A730847C"/>
    <w:lvl w:ilvl="0" w:tplc="201048A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FF42E18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60A9CA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1E4A18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68A35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8D4750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7644F6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B4A9E7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74AAD2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53453BBD"/>
    <w:multiLevelType w:val="hybridMultilevel"/>
    <w:tmpl w:val="FFCA6DC2"/>
    <w:lvl w:ilvl="0" w:tplc="27C055A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45A4618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15069D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090D0E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B14E48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822367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1745C1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282949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A322E4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53830C07"/>
    <w:multiLevelType w:val="hybridMultilevel"/>
    <w:tmpl w:val="36DAAD52"/>
    <w:lvl w:ilvl="0" w:tplc="CE448A3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772813C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1AE16DC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186982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C701A3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F56479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B2472B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4500D9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B32749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 w15:restartNumberingAfterBreak="0">
    <w:nsid w:val="54B0316A"/>
    <w:multiLevelType w:val="hybridMultilevel"/>
    <w:tmpl w:val="D360A6AC"/>
    <w:lvl w:ilvl="0" w:tplc="BB6CD04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4EA452C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B18FBC6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AEAB27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BF0601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5D8425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742AC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048490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4649D3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1" w15:restartNumberingAfterBreak="0">
    <w:nsid w:val="592B0F61"/>
    <w:multiLevelType w:val="hybridMultilevel"/>
    <w:tmpl w:val="3E68790C"/>
    <w:lvl w:ilvl="0" w:tplc="4D0420A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CEC983C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7C41002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DC4AED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D20557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C7CDA2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050605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310E7E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75C144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5F994058"/>
    <w:multiLevelType w:val="hybridMultilevel"/>
    <w:tmpl w:val="682CCA96"/>
    <w:lvl w:ilvl="0" w:tplc="6C32492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D4EE814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C1273D6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F492A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7CFB7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E129A8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EF2766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0E2FF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76E13E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60834E21"/>
    <w:multiLevelType w:val="hybridMultilevel"/>
    <w:tmpl w:val="0840EE16"/>
    <w:lvl w:ilvl="0" w:tplc="4734FE4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42CD622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DF25FC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6EE46E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520EA9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4830E0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1120D3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07A9CB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166817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4" w15:restartNumberingAfterBreak="0">
    <w:nsid w:val="60A30E53"/>
    <w:multiLevelType w:val="hybridMultilevel"/>
    <w:tmpl w:val="4B1A9784"/>
    <w:lvl w:ilvl="0" w:tplc="5288982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00A514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354A25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E08927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C22CE2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AA4562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B4A631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0D2FA8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472735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64765F1C"/>
    <w:multiLevelType w:val="hybridMultilevel"/>
    <w:tmpl w:val="07D847EC"/>
    <w:lvl w:ilvl="0" w:tplc="913E6DE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370A568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1481A0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048040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1666E0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A12CFF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54A104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8B6DA2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021CB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6C0248CA"/>
    <w:multiLevelType w:val="hybridMultilevel"/>
    <w:tmpl w:val="7152DE04"/>
    <w:lvl w:ilvl="0" w:tplc="BA92053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CE84C60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64CB458"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6344F3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28684D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82E2F9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2BC4D9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A94EA2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17AE95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6D3A2638"/>
    <w:multiLevelType w:val="hybridMultilevel"/>
    <w:tmpl w:val="D54697C6"/>
    <w:lvl w:ilvl="0" w:tplc="FEF6E06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0D229E8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160AFA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A0FD3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3BA641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1C215A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AFC34C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406BBF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D5C29B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8" w15:restartNumberingAfterBreak="0">
    <w:nsid w:val="73926A82"/>
    <w:multiLevelType w:val="hybridMultilevel"/>
    <w:tmpl w:val="ACAE0C76"/>
    <w:lvl w:ilvl="0" w:tplc="5F8E468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D660D44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7261C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80EB7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9263B5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C821D4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A08060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AE4F37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74A50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9" w15:restartNumberingAfterBreak="0">
    <w:nsid w:val="784D7B7C"/>
    <w:multiLevelType w:val="hybridMultilevel"/>
    <w:tmpl w:val="2A427A22"/>
    <w:lvl w:ilvl="0" w:tplc="EAD80C5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7DA862A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DC87F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6CC022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0A012E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F040B40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91C5B4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9AADE2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B80FAD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0" w15:restartNumberingAfterBreak="0">
    <w:nsid w:val="78A642CA"/>
    <w:multiLevelType w:val="hybridMultilevel"/>
    <w:tmpl w:val="156C1DC0"/>
    <w:lvl w:ilvl="0" w:tplc="D25471A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F6C3B4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7883CD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ECA790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150263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FB60D90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C7477E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FEC64E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984329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1" w15:restartNumberingAfterBreak="0">
    <w:nsid w:val="7BC21FC3"/>
    <w:multiLevelType w:val="hybridMultilevel"/>
    <w:tmpl w:val="4E0EF62C"/>
    <w:lvl w:ilvl="0" w:tplc="887A328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D7AFC8E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7BE27C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3A040E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1F08C4E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978ABD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D1A83A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528354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09E710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2" w15:restartNumberingAfterBreak="0">
    <w:nsid w:val="7EC52982"/>
    <w:multiLevelType w:val="hybridMultilevel"/>
    <w:tmpl w:val="49163BD4"/>
    <w:lvl w:ilvl="0" w:tplc="B7C0C55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7A21322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87AACF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53AD74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37C78E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6842CE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A2C035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B7434A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1E7DA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1891653411">
    <w:abstractNumId w:val="16"/>
  </w:num>
  <w:num w:numId="2" w16cid:durableId="628122660">
    <w:abstractNumId w:val="15"/>
  </w:num>
  <w:num w:numId="3" w16cid:durableId="401871772">
    <w:abstractNumId w:val="41"/>
  </w:num>
  <w:num w:numId="4" w16cid:durableId="200561068">
    <w:abstractNumId w:val="38"/>
  </w:num>
  <w:num w:numId="5" w16cid:durableId="2108115563">
    <w:abstractNumId w:val="0"/>
  </w:num>
  <w:num w:numId="6" w16cid:durableId="608664517">
    <w:abstractNumId w:val="24"/>
  </w:num>
  <w:num w:numId="7" w16cid:durableId="193426272">
    <w:abstractNumId w:val="11"/>
  </w:num>
  <w:num w:numId="8" w16cid:durableId="1742361302">
    <w:abstractNumId w:val="13"/>
  </w:num>
  <w:num w:numId="9" w16cid:durableId="715858285">
    <w:abstractNumId w:val="2"/>
  </w:num>
  <w:num w:numId="10" w16cid:durableId="264190844">
    <w:abstractNumId w:val="28"/>
  </w:num>
  <w:num w:numId="11" w16cid:durableId="935361389">
    <w:abstractNumId w:val="26"/>
  </w:num>
  <w:num w:numId="12" w16cid:durableId="1212185594">
    <w:abstractNumId w:val="40"/>
  </w:num>
  <w:num w:numId="13" w16cid:durableId="2039044926">
    <w:abstractNumId w:val="18"/>
  </w:num>
  <w:num w:numId="14" w16cid:durableId="720204771">
    <w:abstractNumId w:val="8"/>
  </w:num>
  <w:num w:numId="15" w16cid:durableId="712078748">
    <w:abstractNumId w:val="12"/>
  </w:num>
  <w:num w:numId="16" w16cid:durableId="1015230862">
    <w:abstractNumId w:val="25"/>
  </w:num>
  <w:num w:numId="17" w16cid:durableId="1213345897">
    <w:abstractNumId w:val="31"/>
  </w:num>
  <w:num w:numId="18" w16cid:durableId="1563248446">
    <w:abstractNumId w:val="17"/>
  </w:num>
  <w:num w:numId="19" w16cid:durableId="1236161948">
    <w:abstractNumId w:val="19"/>
  </w:num>
  <w:num w:numId="20" w16cid:durableId="2019308494">
    <w:abstractNumId w:val="4"/>
  </w:num>
  <w:num w:numId="21" w16cid:durableId="710880672">
    <w:abstractNumId w:val="34"/>
  </w:num>
  <w:num w:numId="22" w16cid:durableId="112792173">
    <w:abstractNumId w:val="6"/>
  </w:num>
  <w:num w:numId="23" w16cid:durableId="219707102">
    <w:abstractNumId w:val="10"/>
  </w:num>
  <w:num w:numId="24" w16cid:durableId="2005934455">
    <w:abstractNumId w:val="42"/>
  </w:num>
  <w:num w:numId="25" w16cid:durableId="468129377">
    <w:abstractNumId w:val="1"/>
  </w:num>
  <w:num w:numId="26" w16cid:durableId="871571296">
    <w:abstractNumId w:val="9"/>
  </w:num>
  <w:num w:numId="27" w16cid:durableId="1431006663">
    <w:abstractNumId w:val="37"/>
  </w:num>
  <w:num w:numId="28" w16cid:durableId="1176000106">
    <w:abstractNumId w:val="39"/>
  </w:num>
  <w:num w:numId="29" w16cid:durableId="1965118069">
    <w:abstractNumId w:val="29"/>
  </w:num>
  <w:num w:numId="30" w16cid:durableId="617612191">
    <w:abstractNumId w:val="22"/>
  </w:num>
  <w:num w:numId="31" w16cid:durableId="154228724">
    <w:abstractNumId w:val="5"/>
  </w:num>
  <w:num w:numId="32" w16cid:durableId="1947031266">
    <w:abstractNumId w:val="27"/>
  </w:num>
  <w:num w:numId="33" w16cid:durableId="1849100973">
    <w:abstractNumId w:val="32"/>
  </w:num>
  <w:num w:numId="34" w16cid:durableId="1217354903">
    <w:abstractNumId w:val="35"/>
  </w:num>
  <w:num w:numId="35" w16cid:durableId="1515344831">
    <w:abstractNumId w:val="36"/>
  </w:num>
  <w:num w:numId="36" w16cid:durableId="83844953">
    <w:abstractNumId w:val="14"/>
  </w:num>
  <w:num w:numId="37" w16cid:durableId="592127215">
    <w:abstractNumId w:val="23"/>
  </w:num>
  <w:num w:numId="38" w16cid:durableId="262806165">
    <w:abstractNumId w:val="30"/>
  </w:num>
  <w:num w:numId="39" w16cid:durableId="1820269664">
    <w:abstractNumId w:val="20"/>
  </w:num>
  <w:num w:numId="40" w16cid:durableId="961770044">
    <w:abstractNumId w:val="33"/>
  </w:num>
  <w:num w:numId="41" w16cid:durableId="579943875">
    <w:abstractNumId w:val="7"/>
  </w:num>
  <w:num w:numId="42" w16cid:durableId="1735086343">
    <w:abstractNumId w:val="21"/>
  </w:num>
  <w:num w:numId="43" w16cid:durableId="14638860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33"/>
    <w:rsid w:val="000A65F2"/>
    <w:rsid w:val="000B0528"/>
    <w:rsid w:val="000D02D6"/>
    <w:rsid w:val="000E5324"/>
    <w:rsid w:val="000E6ED6"/>
    <w:rsid w:val="001532C6"/>
    <w:rsid w:val="0016068B"/>
    <w:rsid w:val="0021620B"/>
    <w:rsid w:val="00223954"/>
    <w:rsid w:val="00257E27"/>
    <w:rsid w:val="0028333C"/>
    <w:rsid w:val="00290382"/>
    <w:rsid w:val="002A6350"/>
    <w:rsid w:val="002A7F1B"/>
    <w:rsid w:val="002B00E0"/>
    <w:rsid w:val="002C269A"/>
    <w:rsid w:val="002D7754"/>
    <w:rsid w:val="002E123C"/>
    <w:rsid w:val="002E40F5"/>
    <w:rsid w:val="002F0C42"/>
    <w:rsid w:val="002F52A8"/>
    <w:rsid w:val="0036143D"/>
    <w:rsid w:val="003A6114"/>
    <w:rsid w:val="003E7A4D"/>
    <w:rsid w:val="004C3470"/>
    <w:rsid w:val="004D2F3B"/>
    <w:rsid w:val="004F633D"/>
    <w:rsid w:val="00586907"/>
    <w:rsid w:val="005977CE"/>
    <w:rsid w:val="005B3ACC"/>
    <w:rsid w:val="005C5F92"/>
    <w:rsid w:val="005E6532"/>
    <w:rsid w:val="00615A52"/>
    <w:rsid w:val="00620BB3"/>
    <w:rsid w:val="00636EE3"/>
    <w:rsid w:val="00661348"/>
    <w:rsid w:val="00716F7C"/>
    <w:rsid w:val="0072165C"/>
    <w:rsid w:val="0073012D"/>
    <w:rsid w:val="00733D71"/>
    <w:rsid w:val="00750C80"/>
    <w:rsid w:val="00770E94"/>
    <w:rsid w:val="007820C4"/>
    <w:rsid w:val="00795833"/>
    <w:rsid w:val="007F4610"/>
    <w:rsid w:val="00820C9B"/>
    <w:rsid w:val="00822E40"/>
    <w:rsid w:val="008943A1"/>
    <w:rsid w:val="008A1B56"/>
    <w:rsid w:val="008C2DE7"/>
    <w:rsid w:val="008F0264"/>
    <w:rsid w:val="00934077"/>
    <w:rsid w:val="0095793D"/>
    <w:rsid w:val="009E6DEE"/>
    <w:rsid w:val="00A170A0"/>
    <w:rsid w:val="00A17DB1"/>
    <w:rsid w:val="00A26E9D"/>
    <w:rsid w:val="00A5726F"/>
    <w:rsid w:val="00A62894"/>
    <w:rsid w:val="00A77940"/>
    <w:rsid w:val="00A86352"/>
    <w:rsid w:val="00A9498E"/>
    <w:rsid w:val="00A96C90"/>
    <w:rsid w:val="00AA77F6"/>
    <w:rsid w:val="00AD6EA4"/>
    <w:rsid w:val="00B3764B"/>
    <w:rsid w:val="00BC30D0"/>
    <w:rsid w:val="00BD0F47"/>
    <w:rsid w:val="00BD55B0"/>
    <w:rsid w:val="00BE02A5"/>
    <w:rsid w:val="00BE0A65"/>
    <w:rsid w:val="00C167DB"/>
    <w:rsid w:val="00C24FA5"/>
    <w:rsid w:val="00C25806"/>
    <w:rsid w:val="00C40AAF"/>
    <w:rsid w:val="00C4192D"/>
    <w:rsid w:val="00C41E83"/>
    <w:rsid w:val="00C677EB"/>
    <w:rsid w:val="00CA66D5"/>
    <w:rsid w:val="00CE7E54"/>
    <w:rsid w:val="00D10C61"/>
    <w:rsid w:val="00D13C74"/>
    <w:rsid w:val="00D50FD4"/>
    <w:rsid w:val="00D74ADA"/>
    <w:rsid w:val="00DD504A"/>
    <w:rsid w:val="00DE4D1E"/>
    <w:rsid w:val="00DF7436"/>
    <w:rsid w:val="00E6601F"/>
    <w:rsid w:val="00E707DD"/>
    <w:rsid w:val="00E87836"/>
    <w:rsid w:val="00EA5F49"/>
    <w:rsid w:val="00EA7312"/>
    <w:rsid w:val="00EB0B63"/>
    <w:rsid w:val="00EF6BF7"/>
    <w:rsid w:val="00F01F45"/>
    <w:rsid w:val="00F151D7"/>
    <w:rsid w:val="00F16BBF"/>
    <w:rsid w:val="00F3531D"/>
    <w:rsid w:val="00F50523"/>
    <w:rsid w:val="00F53147"/>
    <w:rsid w:val="00F9172D"/>
    <w:rsid w:val="00F96ADC"/>
    <w:rsid w:val="00FB6749"/>
    <w:rsid w:val="00FF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121EE89"/>
  <w15:chartTrackingRefBased/>
  <w15:docId w15:val="{7F615575-06D8-4AA2-B398-1F6F6EAB0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ACC"/>
    <w:pPr>
      <w:tabs>
        <w:tab w:val="right" w:leader="dot" w:pos="9016"/>
      </w:tabs>
      <w:spacing w:after="0" w:line="240" w:lineRule="auto"/>
    </w:pPr>
    <w:rPr>
      <w:bCs/>
      <w:kern w:val="0"/>
      <w:sz w:val="24"/>
      <w:szCs w:val="20"/>
      <w:lang w:val="nl-N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147"/>
    <w:pPr>
      <w:keepNext/>
      <w:keepLines/>
      <w:spacing w:before="240"/>
      <w:outlineLvl w:val="0"/>
    </w:pPr>
    <w:rPr>
      <w:rFonts w:ascii="Droid Sans" w:eastAsiaTheme="majorEastAsia" w:hAnsi="Droid Sans" w:cs="Droid Sans"/>
      <w:b/>
      <w:bCs w:val="0"/>
      <w:color w:val="2F5496" w:themeColor="accent1" w:themeShade="BF"/>
      <w:sz w:val="56"/>
      <w:szCs w:val="56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3147"/>
    <w:pPr>
      <w:outlineLvl w:val="1"/>
    </w:pPr>
    <w:rPr>
      <w:b/>
      <w:bCs w:val="0"/>
      <w:color w:val="2F5496" w:themeColor="accent1" w:themeShade="BF"/>
      <w:sz w:val="40"/>
      <w:szCs w:val="3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2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B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147"/>
    <w:rPr>
      <w:rFonts w:ascii="Droid Sans" w:eastAsiaTheme="majorEastAsia" w:hAnsi="Droid Sans" w:cs="Droid Sans"/>
      <w:b/>
      <w:bCs/>
      <w:color w:val="2F5496" w:themeColor="accent1" w:themeShade="BF"/>
      <w:kern w:val="0"/>
      <w:sz w:val="56"/>
      <w:szCs w:val="56"/>
      <w:lang w:val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3147"/>
    <w:pPr>
      <w:outlineLvl w:val="9"/>
    </w:pPr>
    <w:rPr>
      <w:rFonts w:eastAsiaTheme="minorHAnsi" w:cstheme="minorBidi"/>
      <w:lang w:val="nl-BE"/>
    </w:rPr>
  </w:style>
  <w:style w:type="character" w:customStyle="1" w:styleId="Heading2Char">
    <w:name w:val="Heading 2 Char"/>
    <w:basedOn w:val="DefaultParagraphFont"/>
    <w:link w:val="Heading2"/>
    <w:uiPriority w:val="9"/>
    <w:rsid w:val="00F53147"/>
    <w:rPr>
      <w:b/>
      <w:bCs/>
      <w:color w:val="2F5496" w:themeColor="accent1" w:themeShade="BF"/>
      <w:kern w:val="0"/>
      <w:sz w:val="40"/>
      <w:szCs w:val="36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1620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E7A4D"/>
    <w:pPr>
      <w:spacing w:after="100"/>
    </w:pPr>
    <w:rPr>
      <w:rFonts w:ascii="Droid Sans" w:hAnsi="Droid Sans"/>
      <w:b/>
      <w:sz w:val="28"/>
      <w:lang w:val="en-GB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2A6350"/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3147"/>
    <w:pPr>
      <w:spacing w:after="100"/>
      <w:ind w:left="480"/>
    </w:pPr>
    <w:rPr>
      <w:rFonts w:ascii="Droid Sans" w:hAnsi="Droid Sans"/>
    </w:rPr>
  </w:style>
  <w:style w:type="character" w:styleId="Hyperlink">
    <w:name w:val="Hyperlink"/>
    <w:basedOn w:val="DefaultParagraphFont"/>
    <w:uiPriority w:val="99"/>
    <w:unhideWhenUsed/>
    <w:rsid w:val="0021620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620B"/>
    <w:pPr>
      <w:tabs>
        <w:tab w:val="clear" w:pos="9016"/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620B"/>
    <w:rPr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1620B"/>
    <w:pPr>
      <w:tabs>
        <w:tab w:val="clear" w:pos="9016"/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620B"/>
    <w:rPr>
      <w:kern w:val="0"/>
      <w:sz w:val="24"/>
      <w14:ligatures w14:val="none"/>
    </w:rPr>
  </w:style>
  <w:style w:type="paragraph" w:styleId="NoSpacing">
    <w:name w:val="No Spacing"/>
    <w:link w:val="NoSpacingChar"/>
    <w:uiPriority w:val="1"/>
    <w:qFormat/>
    <w:rsid w:val="005E653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E6532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F4610"/>
    <w:pPr>
      <w:widowControl w:val="0"/>
      <w:autoSpaceDE w:val="0"/>
      <w:autoSpaceDN w:val="0"/>
      <w:spacing w:before="5"/>
      <w:ind w:left="462" w:hanging="150"/>
    </w:pPr>
    <w:rPr>
      <w:rFonts w:eastAsia="Arial" w:cs="Arial"/>
      <w:sz w:val="22"/>
      <w:szCs w:val="28"/>
      <w:lang w:eastAsia="nl-BE" w:bidi="nl-BE"/>
    </w:rPr>
  </w:style>
  <w:style w:type="character" w:styleId="Strong">
    <w:name w:val="Strong"/>
    <w:basedOn w:val="DefaultParagraphFont"/>
    <w:uiPriority w:val="22"/>
    <w:qFormat/>
    <w:rsid w:val="00F96ADC"/>
    <w:rPr>
      <w:b/>
      <w:bCs/>
      <w:sz w:val="36"/>
    </w:rPr>
  </w:style>
  <w:style w:type="paragraph" w:customStyle="1" w:styleId="Headingwithcolor">
    <w:name w:val="Heading with color"/>
    <w:basedOn w:val="Heading4"/>
    <w:link w:val="HeadingwithcolorChar"/>
    <w:qFormat/>
    <w:rsid w:val="00EF6BF7"/>
    <w:pPr>
      <w:keepNext w:val="0"/>
      <w:keepLines w:val="0"/>
      <w:widowControl w:val="0"/>
      <w:numPr>
        <w:numId w:val="5"/>
      </w:numPr>
      <w:tabs>
        <w:tab w:val="clear" w:pos="720"/>
      </w:tabs>
      <w:autoSpaceDE w:val="0"/>
      <w:autoSpaceDN w:val="0"/>
      <w:spacing w:before="35"/>
      <w:ind w:left="392" w:hanging="392"/>
    </w:pPr>
    <w:rPr>
      <w:rFonts w:ascii="Calibri" w:eastAsia="Calibri" w:hAnsi="Calibri" w:cs="Calibri"/>
      <w:b/>
      <w:bCs w:val="0"/>
      <w:i w:val="0"/>
      <w:iCs w:val="0"/>
      <w:color w:val="8EAADB" w:themeColor="accent1" w:themeTint="99"/>
      <w:sz w:val="32"/>
      <w:szCs w:val="32"/>
      <w:shd w:val="clear" w:color="auto" w:fill="D2D2D2"/>
      <w:lang w:val="nl-BE" w:eastAsia="nl-BE" w:bidi="nl-BE"/>
    </w:rPr>
  </w:style>
  <w:style w:type="character" w:customStyle="1" w:styleId="HeadingwithcolorChar">
    <w:name w:val="Heading with color Char"/>
    <w:basedOn w:val="Heading4Char"/>
    <w:link w:val="Headingwithcolor"/>
    <w:rsid w:val="00EF6BF7"/>
    <w:rPr>
      <w:rFonts w:ascii="Calibri" w:eastAsia="Calibri" w:hAnsi="Calibri" w:cs="Calibri"/>
      <w:b/>
      <w:bCs w:val="0"/>
      <w:i w:val="0"/>
      <w:iCs w:val="0"/>
      <w:noProof/>
      <w:color w:val="8EAADB" w:themeColor="accent1" w:themeTint="99"/>
      <w:kern w:val="0"/>
      <w:sz w:val="32"/>
      <w:szCs w:val="32"/>
      <w:lang w:val="nl-BE" w:eastAsia="nl-BE" w:bidi="nl-B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BF7"/>
    <w:rPr>
      <w:rFonts w:asciiTheme="majorHAnsi" w:eastAsiaTheme="majorEastAsia" w:hAnsiTheme="majorHAnsi" w:cstheme="majorBidi"/>
      <w:bCs/>
      <w:i/>
      <w:iCs/>
      <w:noProof/>
      <w:color w:val="2F5496" w:themeColor="accent1" w:themeShade="BF"/>
      <w:kern w:val="0"/>
      <w:sz w:val="24"/>
      <w:szCs w:val="20"/>
      <w:lang w:val="nl-NL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79583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34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5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0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2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9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3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9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3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_d\OneDrive\Documenten\Custom%20Office%20Templates\ToolBox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69B26-F1C3-469A-A838-D7DE24CD7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ToolBox Template.dotx</Template>
  <TotalTime>1255</TotalTime>
  <Pages>21</Pages>
  <Words>1767</Words>
  <Characters>13554</Characters>
  <Application>Microsoft Office Word</Application>
  <DocSecurity>0</DocSecurity>
  <Lines>112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IOT Project: Keep An eye on it</vt:lpstr>
    </vt:vector>
  </TitlesOfParts>
  <Company>Artevelde</Company>
  <LinksUpToDate>false</LinksUpToDate>
  <CharactersWithSpaces>15291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Project: Keep An eye on it</dc:title>
  <dc:subject/>
  <dc:creator>Luc Danneels</dc:creator>
  <cp:keywords>IOT</cp:keywords>
  <dc:description/>
  <cp:lastModifiedBy>Luc Danneels</cp:lastModifiedBy>
  <cp:revision>23</cp:revision>
  <cp:lastPrinted>2024-06-09T14:25:00Z</cp:lastPrinted>
  <dcterms:created xsi:type="dcterms:W3CDTF">2024-06-06T18:29:00Z</dcterms:created>
  <dcterms:modified xsi:type="dcterms:W3CDTF">2024-06-17T20:21:00Z</dcterms:modified>
  <cp:category>IOT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0979390bc0e499337ce7ebb7e43c419063cec26118ad811ba14237ca870ab0a6</vt:lpwstr>
  </property>
</Properties>
</file>